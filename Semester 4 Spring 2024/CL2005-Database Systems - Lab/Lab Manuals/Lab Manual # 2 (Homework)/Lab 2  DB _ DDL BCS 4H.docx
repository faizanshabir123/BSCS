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44" w:type="pct"/>
        <w:jc w:val="center"/>
        <w:tblLook w:val="04A0" w:firstRow="1" w:lastRow="0" w:firstColumn="1" w:lastColumn="0" w:noHBand="0" w:noVBand="1"/>
      </w:tblPr>
      <w:tblGrid>
        <w:gridCol w:w="9630"/>
      </w:tblGrid>
      <w:tr w:rsidR="00BF4423" w:rsidRPr="00BF4423" w14:paraId="1E165366" w14:textId="77777777" w:rsidTr="00CF2917">
        <w:trPr>
          <w:trHeight w:val="2880"/>
          <w:jc w:val="center"/>
        </w:trPr>
        <w:tc>
          <w:tcPr>
            <w:tcW w:w="5000" w:type="pct"/>
          </w:tcPr>
          <w:p w14:paraId="0F699A56" w14:textId="77777777"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14:paraId="61529920" w14:textId="77777777" w:rsidR="00BF4423" w:rsidRPr="00BD37C2" w:rsidRDefault="00BF4423" w:rsidP="000A4018">
            <w:pPr>
              <w:pStyle w:val="NoSpacing"/>
              <w:spacing w:after="100" w:afterAutospacing="1"/>
              <w:ind w:right="666"/>
              <w:jc w:val="center"/>
              <w:rPr>
                <w:caps/>
              </w:rPr>
            </w:pPr>
          </w:p>
          <w:p w14:paraId="38C95032" w14:textId="77777777" w:rsidR="00BF4423" w:rsidRPr="00BD37C2" w:rsidRDefault="001D0E9D" w:rsidP="000A4018">
            <w:pPr>
              <w:ind w:right="666"/>
              <w:jc w:val="center"/>
            </w:pPr>
            <w:r w:rsidRPr="00A23C72">
              <w:rPr>
                <w:noProof/>
              </w:rPr>
              <w:drawing>
                <wp:inline distT="0" distB="0" distL="0" distR="0" wp14:anchorId="7F3E39D8" wp14:editId="113E09A2">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14:paraId="2E50440B" w14:textId="77777777" w:rsidTr="00CF2917">
        <w:trPr>
          <w:trHeight w:val="2880"/>
          <w:jc w:val="center"/>
        </w:trPr>
        <w:tc>
          <w:tcPr>
            <w:tcW w:w="5000" w:type="pct"/>
          </w:tcPr>
          <w:p w14:paraId="598A4399" w14:textId="77777777" w:rsidR="00BF4423" w:rsidRPr="00BD37C2" w:rsidRDefault="00BF4423" w:rsidP="00222F78">
            <w:pPr>
              <w:pStyle w:val="NoSpacing"/>
              <w:spacing w:before="100" w:beforeAutospacing="1"/>
              <w:ind w:right="666"/>
              <w:rPr>
                <w:sz w:val="80"/>
                <w:szCs w:val="80"/>
              </w:rPr>
            </w:pPr>
          </w:p>
          <w:p w14:paraId="285032BA" w14:textId="1D72DAE6"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DD7E22">
              <w:rPr>
                <w:sz w:val="80"/>
                <w:szCs w:val="80"/>
              </w:rPr>
              <w:t>2</w:t>
            </w:r>
          </w:p>
          <w:p w14:paraId="27B6E3DC" w14:textId="6CB765D1" w:rsidR="00BF4423" w:rsidRPr="00BF4423" w:rsidRDefault="00BF4423" w:rsidP="00273780">
            <w:pPr>
              <w:pStyle w:val="NoSpacing"/>
              <w:spacing w:before="100" w:beforeAutospacing="1"/>
              <w:ind w:right="666"/>
              <w:jc w:val="center"/>
              <w:rPr>
                <w:rFonts w:eastAsia="DejaVu Sans"/>
                <w:kern w:val="2"/>
                <w:sz w:val="32"/>
                <w:szCs w:val="32"/>
                <w:lang w:eastAsia="hi-IN" w:bidi="hi-IN"/>
              </w:rPr>
            </w:pPr>
            <w:r w:rsidRPr="00BD37C2">
              <w:rPr>
                <w:sz w:val="32"/>
                <w:szCs w:val="32"/>
              </w:rPr>
              <w:t xml:space="preserve">“Introduction to </w:t>
            </w:r>
            <w:r w:rsidR="00273780">
              <w:rPr>
                <w:sz w:val="32"/>
                <w:szCs w:val="32"/>
              </w:rPr>
              <w:t>MS</w:t>
            </w:r>
            <w:r w:rsidR="008B68C7">
              <w:rPr>
                <w:sz w:val="32"/>
                <w:szCs w:val="32"/>
              </w:rPr>
              <w:t xml:space="preserve"> </w:t>
            </w:r>
            <w:r w:rsidR="00273780">
              <w:rPr>
                <w:sz w:val="32"/>
                <w:szCs w:val="32"/>
              </w:rPr>
              <w:t>SQL</w:t>
            </w:r>
            <w:r w:rsidR="008B68C7">
              <w:rPr>
                <w:sz w:val="32"/>
                <w:szCs w:val="32"/>
              </w:rPr>
              <w:t xml:space="preserve"> </w:t>
            </w:r>
            <w:r w:rsidR="00273780">
              <w:rPr>
                <w:sz w:val="32"/>
                <w:szCs w:val="32"/>
              </w:rPr>
              <w:t>Server, DML and DDL</w:t>
            </w:r>
            <w:r w:rsidRPr="00BD37C2">
              <w:rPr>
                <w:sz w:val="32"/>
                <w:szCs w:val="32"/>
              </w:rPr>
              <w:t>”</w:t>
            </w:r>
          </w:p>
        </w:tc>
      </w:tr>
      <w:tr w:rsidR="00BF4423" w:rsidRPr="00BF4423" w14:paraId="6DBE95DD" w14:textId="77777777" w:rsidTr="00ED6D5B">
        <w:trPr>
          <w:trHeight w:val="80"/>
          <w:jc w:val="center"/>
        </w:trPr>
        <w:tc>
          <w:tcPr>
            <w:tcW w:w="5000" w:type="pct"/>
          </w:tcPr>
          <w:p w14:paraId="584F1AA8" w14:textId="77777777"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14:paraId="5D712AB9" w14:textId="77777777" w:rsidTr="00ED6D5B">
        <w:trPr>
          <w:trHeight w:val="720"/>
          <w:jc w:val="center"/>
        </w:trPr>
        <w:tc>
          <w:tcPr>
            <w:tcW w:w="5000" w:type="pct"/>
            <w:vAlign w:val="center"/>
          </w:tcPr>
          <w:p w14:paraId="438842A2" w14:textId="41BF35D8" w:rsidR="00BF4423" w:rsidRPr="00BD37C2" w:rsidRDefault="00BF4423" w:rsidP="000A4018">
            <w:pPr>
              <w:pStyle w:val="NoSpacing"/>
              <w:ind w:right="666"/>
              <w:jc w:val="center"/>
              <w:rPr>
                <w:sz w:val="44"/>
                <w:szCs w:val="44"/>
              </w:rPr>
            </w:pPr>
            <w:r w:rsidRPr="00BD37C2">
              <w:rPr>
                <w:sz w:val="44"/>
                <w:szCs w:val="44"/>
              </w:rPr>
              <w:t>Database Systems</w:t>
            </w:r>
            <w:r w:rsidR="00E3739A">
              <w:rPr>
                <w:sz w:val="44"/>
                <w:szCs w:val="44"/>
              </w:rPr>
              <w:t xml:space="preserve"> Lab</w:t>
            </w:r>
          </w:p>
        </w:tc>
      </w:tr>
      <w:tr w:rsidR="00BF4423" w:rsidRPr="00BF4423" w14:paraId="4242B373" w14:textId="77777777" w:rsidTr="00CF2917">
        <w:trPr>
          <w:trHeight w:val="360"/>
          <w:jc w:val="center"/>
        </w:trPr>
        <w:tc>
          <w:tcPr>
            <w:tcW w:w="5000" w:type="pct"/>
            <w:vAlign w:val="center"/>
          </w:tcPr>
          <w:p w14:paraId="5980EE4C" w14:textId="5ADBFB9B" w:rsidR="00BF4423" w:rsidRPr="00C56C8B" w:rsidRDefault="00BF4423" w:rsidP="00DC6946">
            <w:pPr>
              <w:pStyle w:val="NoSpacing"/>
              <w:ind w:right="666"/>
              <w:rPr>
                <w:b/>
              </w:rPr>
            </w:pPr>
          </w:p>
        </w:tc>
      </w:tr>
    </w:tbl>
    <w:p w14:paraId="13EB1474" w14:textId="77777777" w:rsidR="007A51D8" w:rsidRDefault="007A51D8"/>
    <w:p w14:paraId="3C7C592B" w14:textId="77777777" w:rsidR="00ED6D5B" w:rsidRDefault="00ED6D5B"/>
    <w:p w14:paraId="097594DA" w14:textId="77777777" w:rsidR="00ED6D5B" w:rsidRDefault="00ED6D5B"/>
    <w:p w14:paraId="7EDC1495" w14:textId="77777777" w:rsidR="00ED6D5B" w:rsidRDefault="00ED6D5B"/>
    <w:p w14:paraId="5C0E8A78" w14:textId="77777777" w:rsidR="00ED6D5B" w:rsidRDefault="00ED6D5B"/>
    <w:p w14:paraId="34E2FEA0" w14:textId="77777777" w:rsidR="00ED6D5B" w:rsidRDefault="00ED6D5B"/>
    <w:p w14:paraId="034F2296" w14:textId="77777777" w:rsidR="00ED6D5B" w:rsidRDefault="00ED6D5B"/>
    <w:p w14:paraId="0DEE7B89" w14:textId="77777777" w:rsidR="00ED6D5B" w:rsidRDefault="00ED6D5B"/>
    <w:p w14:paraId="1105DC3D" w14:textId="77777777" w:rsidR="00ED6D5B" w:rsidRDefault="00ED6D5B"/>
    <w:p w14:paraId="28DED3BF" w14:textId="77777777" w:rsidR="00ED6D5B" w:rsidRDefault="00ED6D5B" w:rsidP="00ED6D5B">
      <w:pPr>
        <w:jc w:val="center"/>
      </w:pPr>
    </w:p>
    <w:p w14:paraId="076E1A16" w14:textId="77777777" w:rsidR="00ED6D5B" w:rsidRDefault="00ED6D5B" w:rsidP="00ED6D5B">
      <w:pPr>
        <w:jc w:val="center"/>
      </w:pPr>
    </w:p>
    <w:p w14:paraId="25EB6D59" w14:textId="77777777" w:rsidR="00ED6D5B" w:rsidRDefault="00ED6D5B" w:rsidP="00ED6D5B">
      <w:pPr>
        <w:jc w:val="center"/>
      </w:pPr>
    </w:p>
    <w:p w14:paraId="53CEC161" w14:textId="77777777" w:rsidR="00ED6D5B" w:rsidRDefault="00ED6D5B" w:rsidP="00ED6D5B">
      <w:pPr>
        <w:jc w:val="center"/>
      </w:pPr>
    </w:p>
    <w:p w14:paraId="3DDD7C1B" w14:textId="77777777" w:rsidR="00ED6D5B" w:rsidRDefault="00ED6D5B" w:rsidP="00ED6D5B">
      <w:pPr>
        <w:jc w:val="center"/>
      </w:pPr>
    </w:p>
    <w:p w14:paraId="74EEF7CA" w14:textId="77777777" w:rsidR="00ED6D5B" w:rsidRPr="00A323DF" w:rsidRDefault="00ED6D5B" w:rsidP="00ED6D5B">
      <w:pPr>
        <w:jc w:val="center"/>
      </w:pPr>
      <w:r w:rsidRPr="00A323DF">
        <w:t>Department of Computer Science</w:t>
      </w:r>
    </w:p>
    <w:p w14:paraId="693FC13E" w14:textId="2CD3EC42" w:rsidR="00BF4423" w:rsidRPr="00BF4423" w:rsidRDefault="00ED6D5B" w:rsidP="00BB0A87">
      <w:pPr>
        <w:jc w:val="center"/>
        <w:sectPr w:rsidR="00BF4423" w:rsidRPr="00BF4423" w:rsidSect="00F713B4">
          <w:pgSz w:w="12240" w:h="15840"/>
          <w:pgMar w:top="1440" w:right="1440" w:bottom="1440" w:left="1440" w:header="720" w:footer="720" w:gutter="0"/>
          <w:cols w:space="720"/>
          <w:docGrid w:linePitch="360"/>
        </w:sectPr>
      </w:pPr>
      <w:r w:rsidRPr="00A323DF">
        <w:t>FAST-NU, Lahore, Pakistan</w:t>
      </w:r>
    </w:p>
    <w:p w14:paraId="283F7789" w14:textId="7ED42D1F" w:rsidR="00BF4423" w:rsidRPr="00BB0A87" w:rsidRDefault="00BF4423">
      <w:pPr>
        <w:rPr>
          <w:b/>
          <w:sz w:val="32"/>
        </w:rPr>
      </w:pPr>
    </w:p>
    <w:p w14:paraId="47785B20" w14:textId="1ABB2F03" w:rsidR="000F1DD5" w:rsidRPr="000F1DD5" w:rsidRDefault="00BF4423" w:rsidP="007A2B41">
      <w:pPr>
        <w:spacing w:after="160" w:line="259" w:lineRule="auto"/>
      </w:pPr>
      <w:r>
        <w:br w:type="page"/>
      </w:r>
    </w:p>
    <w:p w14:paraId="6F4CC4B9" w14:textId="77777777" w:rsidR="00BF4423" w:rsidRPr="00BF4423" w:rsidRDefault="00BF4423" w:rsidP="00BF4423"/>
    <w:p w14:paraId="6F23CED6" w14:textId="77777777" w:rsidR="000B4555" w:rsidRDefault="00BF4423" w:rsidP="0078733A">
      <w:pPr>
        <w:pStyle w:val="Heading1"/>
      </w:pPr>
      <w:r>
        <w:br w:type="page"/>
      </w:r>
      <w:bookmarkStart w:id="0" w:name="_Toc473287923"/>
      <w:r w:rsidR="00273780">
        <w:lastRenderedPageBreak/>
        <w:t>Getting Started with Microsoft SQL server</w:t>
      </w:r>
      <w:bookmarkEnd w:id="0"/>
    </w:p>
    <w:p w14:paraId="4BC2DBA8" w14:textId="77777777" w:rsidR="00273780" w:rsidRDefault="00273780" w:rsidP="00273780">
      <w:r>
        <w:t>In this section you will learn how to create open SQL server, connect with the database server, and create your new database (through design view and query as well).</w:t>
      </w:r>
    </w:p>
    <w:p w14:paraId="0D7195E0" w14:textId="77777777" w:rsidR="0055226E" w:rsidRDefault="0055226E" w:rsidP="00273780"/>
    <w:p w14:paraId="598F5DAF" w14:textId="77777777" w:rsidR="0055226E" w:rsidRDefault="00273780" w:rsidP="001D79C2">
      <w:pPr>
        <w:pStyle w:val="Heading2"/>
      </w:pPr>
      <w:bookmarkStart w:id="1" w:name="_Toc473287924"/>
      <w:r>
        <w:t>Step 1:</w:t>
      </w:r>
      <w:r w:rsidR="0055226E">
        <w:t xml:space="preserve"> Open SQL server management Studio</w:t>
      </w:r>
      <w:bookmarkEnd w:id="1"/>
    </w:p>
    <w:p w14:paraId="6C09DBF6" w14:textId="77777777" w:rsidR="00273780" w:rsidRDefault="0055226E" w:rsidP="00273780">
      <w:r>
        <w:t>Go to Start Menu and</w:t>
      </w:r>
      <w:r w:rsidR="00273780">
        <w:t xml:space="preserve"> search for</w:t>
      </w:r>
      <w:r>
        <w:t xml:space="preserve"> SQL Server Management Studio, open it</w:t>
      </w:r>
    </w:p>
    <w:p w14:paraId="514860F4" w14:textId="77777777" w:rsidR="00273780" w:rsidRDefault="00273780" w:rsidP="00273780"/>
    <w:p w14:paraId="60BC62C1" w14:textId="77777777" w:rsidR="00273780" w:rsidRDefault="0055226E" w:rsidP="00273780">
      <w:r>
        <w:rPr>
          <w:noProof/>
        </w:rPr>
        <w:drawing>
          <wp:inline distT="0" distB="0" distL="0" distR="0" wp14:anchorId="14045090" wp14:editId="501B281D">
            <wp:extent cx="543877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565" r="8348" b="6553"/>
                    <a:stretch/>
                  </pic:blipFill>
                  <pic:spPr bwMode="auto">
                    <a:xfrm>
                      <a:off x="0" y="0"/>
                      <a:ext cx="5438775" cy="3038475"/>
                    </a:xfrm>
                    <a:prstGeom prst="rect">
                      <a:avLst/>
                    </a:prstGeom>
                    <a:noFill/>
                    <a:ln>
                      <a:noFill/>
                    </a:ln>
                    <a:extLst>
                      <a:ext uri="{53640926-AAD7-44D8-BBD7-CCE9431645EC}">
                        <a14:shadowObscured xmlns:a14="http://schemas.microsoft.com/office/drawing/2010/main"/>
                      </a:ext>
                    </a:extLst>
                  </pic:spPr>
                </pic:pic>
              </a:graphicData>
            </a:graphic>
          </wp:inline>
        </w:drawing>
      </w:r>
      <w:r w:rsidR="00273780">
        <w:t xml:space="preserve"> </w:t>
      </w:r>
    </w:p>
    <w:p w14:paraId="36257874" w14:textId="77777777" w:rsidR="00273780" w:rsidRDefault="00273780" w:rsidP="00273780"/>
    <w:p w14:paraId="568ADB06" w14:textId="77777777" w:rsidR="0055226E" w:rsidRDefault="0055226E" w:rsidP="001D79C2">
      <w:pPr>
        <w:pStyle w:val="Heading2"/>
      </w:pPr>
      <w:bookmarkStart w:id="2" w:name="_Toc473287925"/>
      <w:r>
        <w:t>Step 2: Connect to Server</w:t>
      </w:r>
      <w:bookmarkEnd w:id="2"/>
    </w:p>
    <w:p w14:paraId="280149B3" w14:textId="77777777" w:rsidR="0055226E" w:rsidRDefault="0055226E" w:rsidP="00273780">
      <w:r>
        <w:t xml:space="preserve">One the left side you have object Explorer which you will use to explore all your databases and any object you create such as tables, on right there is Dynamic Help. </w:t>
      </w:r>
    </w:p>
    <w:p w14:paraId="54752DAB" w14:textId="77777777" w:rsidR="0055226E" w:rsidRDefault="0055226E" w:rsidP="00273780">
      <w:r>
        <w:t>In the middle you can see Connect to server dialogue box.</w:t>
      </w:r>
    </w:p>
    <w:p w14:paraId="2E65EA90" w14:textId="77777777" w:rsidR="0055226E" w:rsidRDefault="0055226E" w:rsidP="00273780">
      <w:r>
        <w:t xml:space="preserve">Select </w:t>
      </w:r>
      <w:r w:rsidRPr="0055226E">
        <w:rPr>
          <w:u w:val="single"/>
        </w:rPr>
        <w:t xml:space="preserve">SQL </w:t>
      </w:r>
      <w:r>
        <w:rPr>
          <w:u w:val="single"/>
        </w:rPr>
        <w:t xml:space="preserve">Server </w:t>
      </w:r>
      <w:r w:rsidRPr="0055226E">
        <w:rPr>
          <w:u w:val="single"/>
        </w:rPr>
        <w:t>Authentication</w:t>
      </w:r>
      <w:r w:rsidRPr="0055226E">
        <w:t xml:space="preserve"> from </w:t>
      </w:r>
      <w:r>
        <w:t>Authentication Drop down</w:t>
      </w:r>
    </w:p>
    <w:p w14:paraId="16E4704E" w14:textId="77777777" w:rsidR="0055226E" w:rsidRDefault="0055226E" w:rsidP="00273780">
      <w:pPr>
        <w:rPr>
          <w:u w:val="single"/>
        </w:rPr>
      </w:pPr>
      <w:r>
        <w:t xml:space="preserve">Ask for login and password from your lab instructor and press </w:t>
      </w:r>
      <w:r w:rsidRPr="0055226E">
        <w:rPr>
          <w:u w:val="single"/>
        </w:rPr>
        <w:t>Connect</w:t>
      </w:r>
    </w:p>
    <w:p w14:paraId="54B51995" w14:textId="77777777" w:rsidR="009F21A9" w:rsidRPr="0055226E" w:rsidRDefault="009F21A9" w:rsidP="00273780">
      <w:pPr>
        <w:rPr>
          <w:u w:val="single"/>
        </w:rPr>
      </w:pPr>
      <w:r>
        <w:t>(refer to following figure)</w:t>
      </w:r>
    </w:p>
    <w:p w14:paraId="42A33A47" w14:textId="77777777" w:rsidR="0055226E" w:rsidRDefault="0055226E" w:rsidP="00273780">
      <w:r>
        <w:rPr>
          <w:noProof/>
        </w:rPr>
        <w:lastRenderedPageBreak/>
        <w:drawing>
          <wp:inline distT="0" distB="0" distL="0" distR="0" wp14:anchorId="26DA6CAE" wp14:editId="2B40BA1C">
            <wp:extent cx="58959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802" b="6813"/>
                    <a:stretch/>
                  </pic:blipFill>
                  <pic:spPr bwMode="auto">
                    <a:xfrm>
                      <a:off x="0" y="0"/>
                      <a:ext cx="5895975" cy="3152775"/>
                    </a:xfrm>
                    <a:prstGeom prst="rect">
                      <a:avLst/>
                    </a:prstGeom>
                    <a:noFill/>
                    <a:ln>
                      <a:noFill/>
                    </a:ln>
                    <a:extLst>
                      <a:ext uri="{53640926-AAD7-44D8-BBD7-CCE9431645EC}">
                        <a14:shadowObscured xmlns:a14="http://schemas.microsoft.com/office/drawing/2010/main"/>
                      </a:ext>
                    </a:extLst>
                  </pic:spPr>
                </pic:pic>
              </a:graphicData>
            </a:graphic>
          </wp:inline>
        </w:drawing>
      </w:r>
    </w:p>
    <w:p w14:paraId="0AFF84C5" w14:textId="77777777" w:rsidR="0055226E" w:rsidRDefault="0055226E" w:rsidP="00273780"/>
    <w:p w14:paraId="07953E48" w14:textId="77777777" w:rsidR="0055226E" w:rsidRDefault="0055226E" w:rsidP="001D79C2">
      <w:pPr>
        <w:pStyle w:val="Heading2"/>
      </w:pPr>
      <w:bookmarkStart w:id="3" w:name="_Toc473287926"/>
      <w:r>
        <w:t>Step 3: Create your own Database</w:t>
      </w:r>
      <w:bookmarkEnd w:id="3"/>
    </w:p>
    <w:p w14:paraId="0382F2ED" w14:textId="77777777" w:rsidR="0055226E" w:rsidRDefault="0055226E" w:rsidP="0055226E">
      <w:r>
        <w:t>There are two ways to create a new data base</w:t>
      </w:r>
    </w:p>
    <w:p w14:paraId="51AE2C5D" w14:textId="77777777" w:rsidR="0055226E" w:rsidRDefault="002A1F1E" w:rsidP="002A1F1E">
      <w:pPr>
        <w:pStyle w:val="ListParagraph"/>
        <w:numPr>
          <w:ilvl w:val="0"/>
          <w:numId w:val="19"/>
        </w:numPr>
      </w:pPr>
      <w:r w:rsidRPr="002A1F1E">
        <w:t>Thro</w:t>
      </w:r>
      <w:r>
        <w:t>ugh Query</w:t>
      </w:r>
    </w:p>
    <w:p w14:paraId="21E8C374" w14:textId="77777777" w:rsidR="002A1F1E" w:rsidRPr="002A1F1E" w:rsidRDefault="002A1F1E" w:rsidP="002A1F1E">
      <w:r w:rsidRPr="002A1F1E">
        <w:t>&gt;&gt;Click on New Query, a new blank page will open</w:t>
      </w:r>
      <w:r w:rsidR="009F21A9">
        <w:t xml:space="preserve"> (as shown in following figure)</w:t>
      </w:r>
    </w:p>
    <w:p w14:paraId="799F008B" w14:textId="77777777" w:rsidR="002A1F1E" w:rsidRPr="002A1F1E" w:rsidRDefault="002A1F1E" w:rsidP="002A1F1E">
      <w:pPr>
        <w:pStyle w:val="ListParagraph"/>
      </w:pPr>
      <w:r>
        <w:rPr>
          <w:noProof/>
        </w:rPr>
        <w:drawing>
          <wp:inline distT="0" distB="0" distL="0" distR="0" wp14:anchorId="16484D26" wp14:editId="6EC46240">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8565"/>
                    </a:xfrm>
                    <a:prstGeom prst="rect">
                      <a:avLst/>
                    </a:prstGeom>
                  </pic:spPr>
                </pic:pic>
              </a:graphicData>
            </a:graphic>
          </wp:inline>
        </w:drawing>
      </w:r>
    </w:p>
    <w:p w14:paraId="63E4D8AB" w14:textId="77777777" w:rsidR="0055226E" w:rsidRDefault="0055226E" w:rsidP="00273780"/>
    <w:p w14:paraId="5D5901D8" w14:textId="77777777" w:rsidR="0055226E" w:rsidRDefault="002A1F1E" w:rsidP="002A1F1E">
      <w:r>
        <w:t>&gt;&gt;Write the following query on this page</w:t>
      </w:r>
    </w:p>
    <w:p w14:paraId="3AA8A09F" w14:textId="77777777" w:rsidR="002A1F1E" w:rsidRDefault="002A1F1E" w:rsidP="002A1F1E">
      <w:pPr>
        <w:jc w:val="center"/>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F62709">
        <w:rPr>
          <w:rFonts w:ascii="Courier New" w:eastAsia="Calibri" w:hAnsi="Courier New" w:cs="Courier New"/>
          <w:noProof/>
          <w:sz w:val="20"/>
          <w:szCs w:val="20"/>
        </w:rPr>
        <w:t>&lt;nameofyouDatabase&gt;</w:t>
      </w:r>
    </w:p>
    <w:p w14:paraId="7226D5D7" w14:textId="77777777" w:rsidR="002A1F1E" w:rsidRPr="002A1F1E" w:rsidRDefault="002A1F1E" w:rsidP="002A1F1E">
      <w:pPr>
        <w:jc w:val="left"/>
        <w:rPr>
          <w:rFonts w:ascii="Courier New" w:eastAsia="Calibri" w:hAnsi="Courier New" w:cs="Courier New"/>
          <w:noProof/>
          <w:sz w:val="20"/>
          <w:szCs w:val="20"/>
        </w:rPr>
      </w:pPr>
      <w:r>
        <w:rPr>
          <w:rFonts w:ascii="Courier New" w:eastAsia="Calibri" w:hAnsi="Courier New" w:cs="Courier New"/>
          <w:noProof/>
          <w:sz w:val="20"/>
          <w:szCs w:val="20"/>
        </w:rPr>
        <w:t>&gt;&gt;</w:t>
      </w:r>
      <w:r w:rsidRPr="009F21A9">
        <w:t xml:space="preserve">Hit Execute </w:t>
      </w:r>
      <w:r w:rsidRPr="009F21A9">
        <w:rPr>
          <w:sz w:val="18"/>
        </w:rPr>
        <w:t>button</w:t>
      </w:r>
      <w:r w:rsidRPr="009F21A9">
        <w:t xml:space="preserve"> shown on top</w:t>
      </w:r>
      <w:r w:rsidRPr="009F21A9">
        <w:rPr>
          <w:sz w:val="18"/>
        </w:rPr>
        <w:t xml:space="preserve">, </w:t>
      </w:r>
      <w:r w:rsidRPr="002A1F1E">
        <w:rPr>
          <w:u w:val="single"/>
        </w:rPr>
        <w:t>Command completed successfull</w:t>
      </w:r>
      <w:r>
        <w:rPr>
          <w:u w:val="single"/>
        </w:rPr>
        <w:t xml:space="preserve">y </w:t>
      </w:r>
      <w:r>
        <w:t>shows that you database has been created.</w:t>
      </w:r>
      <w:r w:rsidR="009F21A9">
        <w:t xml:space="preserve"> (As shown in following figure)</w:t>
      </w:r>
    </w:p>
    <w:p w14:paraId="56E69064" w14:textId="77777777" w:rsidR="002A1F1E" w:rsidRDefault="002A1F1E" w:rsidP="002A1F1E"/>
    <w:p w14:paraId="663E2CC2" w14:textId="77777777" w:rsidR="002A1F1E" w:rsidRDefault="002A1F1E" w:rsidP="002A1F1E">
      <w:r>
        <w:rPr>
          <w:noProof/>
        </w:rPr>
        <w:lastRenderedPageBreak/>
        <w:drawing>
          <wp:inline distT="0" distB="0" distL="0" distR="0" wp14:anchorId="7EFA1AF8" wp14:editId="06E28EA0">
            <wp:extent cx="583882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1605" b="5983"/>
                    <a:stretch/>
                  </pic:blipFill>
                  <pic:spPr bwMode="auto">
                    <a:xfrm>
                      <a:off x="0" y="0"/>
                      <a:ext cx="583882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A4805E9" w14:textId="77777777" w:rsidR="00273780" w:rsidRDefault="00273780" w:rsidP="00273780"/>
    <w:p w14:paraId="3817AA04" w14:textId="77777777" w:rsidR="0078733A" w:rsidRDefault="002A1F1E" w:rsidP="001D79C2">
      <w:pPr>
        <w:pStyle w:val="Heading3"/>
      </w:pPr>
      <w:bookmarkStart w:id="4" w:name="_Toc473287927"/>
      <w:r>
        <w:t>&gt;&gt;If you want to delete your database write the following query and Execute, make sure that the command is executed successfully.</w:t>
      </w:r>
      <w:bookmarkEnd w:id="4"/>
    </w:p>
    <w:p w14:paraId="7EE2245B" w14:textId="77777777" w:rsidR="002A1F1E" w:rsidRDefault="002A1F1E" w:rsidP="00CF2917"/>
    <w:p w14:paraId="4499AD25" w14:textId="77777777" w:rsidR="002A1F1E" w:rsidRDefault="002A1F1E" w:rsidP="00CF2917">
      <w:pPr>
        <w:rPr>
          <w:rFonts w:ascii="Courier New" w:eastAsia="Calibri" w:hAnsi="Courier New" w:cs="Courier New"/>
          <w:noProof/>
          <w:sz w:val="20"/>
          <w:szCs w:val="20"/>
        </w:rPr>
      </w:pP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5B49C0">
        <w:rPr>
          <w:rFonts w:ascii="Courier New" w:eastAsia="Calibri" w:hAnsi="Courier New" w:cs="Courier New"/>
          <w:noProof/>
          <w:sz w:val="20"/>
          <w:szCs w:val="20"/>
        </w:rPr>
        <w:t>&lt;DatabaseName&gt;</w:t>
      </w:r>
    </w:p>
    <w:p w14:paraId="56944878" w14:textId="77777777" w:rsidR="003B04FE" w:rsidRDefault="008A3138" w:rsidP="001D79C2">
      <w:pPr>
        <w:pStyle w:val="Heading3"/>
      </w:pPr>
      <w:bookmarkStart w:id="5" w:name="_Toc473287928"/>
      <w:r w:rsidRPr="008A3138">
        <w:rPr>
          <w:rFonts w:eastAsia="Calibri"/>
        </w:rPr>
        <w:t xml:space="preserve">You can also create new database by Left click on </w:t>
      </w:r>
      <w:r w:rsidRPr="008A3138">
        <w:rPr>
          <w:rFonts w:eastAsia="Calibri"/>
          <w:u w:val="single"/>
        </w:rPr>
        <w:t xml:space="preserve">Database </w:t>
      </w:r>
      <w:r w:rsidRPr="008A3138">
        <w:rPr>
          <w:rFonts w:eastAsia="Calibri"/>
        </w:rPr>
        <w:t xml:space="preserve">from object Explorer and select new Database, give it a name and press ok </w:t>
      </w:r>
      <w:r>
        <w:t>(as shown in following figures).</w:t>
      </w:r>
      <w:bookmarkEnd w:id="5"/>
    </w:p>
    <w:p w14:paraId="11AD103E" w14:textId="77777777" w:rsidR="002A1F1E" w:rsidRPr="008A3138" w:rsidRDefault="008A3138" w:rsidP="003B04FE">
      <w:pPr>
        <w:rPr>
          <w:rFonts w:eastAsia="Calibri"/>
        </w:rPr>
      </w:pPr>
      <w:r>
        <w:rPr>
          <w:noProof/>
        </w:rPr>
        <w:drawing>
          <wp:inline distT="0" distB="0" distL="0" distR="0" wp14:anchorId="2DD2CDB3" wp14:editId="6572C288">
            <wp:extent cx="588645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61" b="7354"/>
                    <a:stretch/>
                  </pic:blipFill>
                  <pic:spPr bwMode="auto">
                    <a:xfrm>
                      <a:off x="0" y="0"/>
                      <a:ext cx="5886450" cy="3095625"/>
                    </a:xfrm>
                    <a:prstGeom prst="rect">
                      <a:avLst/>
                    </a:prstGeom>
                    <a:ln>
                      <a:noFill/>
                    </a:ln>
                    <a:extLst>
                      <a:ext uri="{53640926-AAD7-44D8-BBD7-CCE9431645EC}">
                        <a14:shadowObscured xmlns:a14="http://schemas.microsoft.com/office/drawing/2010/main"/>
                      </a:ext>
                    </a:extLst>
                  </pic:spPr>
                </pic:pic>
              </a:graphicData>
            </a:graphic>
          </wp:inline>
        </w:drawing>
      </w:r>
    </w:p>
    <w:p w14:paraId="3754DC89" w14:textId="77777777" w:rsidR="002A1F1E" w:rsidRDefault="008A3138" w:rsidP="003B04FE">
      <w:r>
        <w:rPr>
          <w:rFonts w:eastAsia="Calibri"/>
          <w:noProof/>
        </w:rPr>
        <w:lastRenderedPageBreak/>
        <w:drawing>
          <wp:inline distT="0" distB="0" distL="0" distR="0" wp14:anchorId="6A12B1CB" wp14:editId="5274001F">
            <wp:extent cx="5867400"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102" b="6179"/>
                    <a:stretch/>
                  </pic:blipFill>
                  <pic:spPr bwMode="auto">
                    <a:xfrm>
                      <a:off x="0" y="0"/>
                      <a:ext cx="58674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4D9D4E95" w14:textId="77777777" w:rsidR="008A3138" w:rsidRDefault="008A3138" w:rsidP="008A3138">
      <w:pPr>
        <w:ind w:left="360"/>
      </w:pPr>
    </w:p>
    <w:p w14:paraId="26DC89AA" w14:textId="77777777" w:rsidR="008A3138" w:rsidRDefault="008A3138">
      <w:pPr>
        <w:jc w:val="left"/>
      </w:pPr>
      <w:r>
        <w:br w:type="page"/>
      </w:r>
    </w:p>
    <w:p w14:paraId="759A08EF" w14:textId="1C47A7CC" w:rsidR="008A3138" w:rsidRDefault="008A3138" w:rsidP="001D79C2">
      <w:pPr>
        <w:pStyle w:val="Heading2"/>
      </w:pPr>
      <w:bookmarkStart w:id="6" w:name="_Toc473287929"/>
      <w:r>
        <w:lastRenderedPageBreak/>
        <w:t xml:space="preserve">Step 4: View and use </w:t>
      </w:r>
      <w:r w:rsidR="00AC527F">
        <w:t>your</w:t>
      </w:r>
      <w:r>
        <w:t xml:space="preserve"> database</w:t>
      </w:r>
      <w:bookmarkEnd w:id="6"/>
    </w:p>
    <w:p w14:paraId="3155B249" w14:textId="77777777" w:rsidR="00A834B6" w:rsidRPr="00A834B6" w:rsidRDefault="00A834B6" w:rsidP="00A834B6"/>
    <w:p w14:paraId="3FA55EEE" w14:textId="77777777" w:rsidR="008A3138" w:rsidRDefault="008A3138" w:rsidP="008A3138">
      <w:pPr>
        <w:jc w:val="left"/>
      </w:pPr>
      <w:r>
        <w:t xml:space="preserve">If you expand the </w:t>
      </w:r>
      <w:r w:rsidRPr="008A3138">
        <w:rPr>
          <w:u w:val="single"/>
        </w:rPr>
        <w:t>Database</w:t>
      </w:r>
      <w:r>
        <w:t xml:space="preserve"> from object explorer, you can see all of the databases that exist of the server, including the newly created ones (as shown in following figure).</w:t>
      </w:r>
    </w:p>
    <w:p w14:paraId="4637A415" w14:textId="77777777" w:rsidR="008A3138" w:rsidRDefault="008A3138" w:rsidP="008A3138">
      <w:pPr>
        <w:jc w:val="left"/>
      </w:pPr>
      <w:r>
        <w:rPr>
          <w:noProof/>
        </w:rPr>
        <w:drawing>
          <wp:inline distT="0" distB="0" distL="0" distR="0" wp14:anchorId="0E6A0884" wp14:editId="14D5660E">
            <wp:extent cx="1703354" cy="25057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7513" cy="2511879"/>
                    </a:xfrm>
                    <a:prstGeom prst="rect">
                      <a:avLst/>
                    </a:prstGeom>
                  </pic:spPr>
                </pic:pic>
              </a:graphicData>
            </a:graphic>
          </wp:inline>
        </w:drawing>
      </w:r>
    </w:p>
    <w:p w14:paraId="5F9E8860" w14:textId="77777777" w:rsidR="008A3138" w:rsidRDefault="009F21A9" w:rsidP="008A3138">
      <w:pPr>
        <w:jc w:val="left"/>
      </w:pPr>
      <w:r>
        <w:t>To use your data</w:t>
      </w:r>
      <w:r w:rsidR="008A3138">
        <w:t>base, make sure to select your database from drop down menu (as shown in following figure).</w:t>
      </w:r>
    </w:p>
    <w:p w14:paraId="5FE2C767" w14:textId="77777777" w:rsidR="008A3138" w:rsidRDefault="008A3138" w:rsidP="008A3138">
      <w:pPr>
        <w:jc w:val="left"/>
      </w:pPr>
      <w:r>
        <w:rPr>
          <w:noProof/>
        </w:rPr>
        <w:drawing>
          <wp:inline distT="0" distB="0" distL="0" distR="0" wp14:anchorId="59B8E01B" wp14:editId="247A4E6B">
            <wp:extent cx="4483722" cy="2655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17"/>
                    <a:stretch/>
                  </pic:blipFill>
                  <pic:spPr bwMode="auto">
                    <a:xfrm>
                      <a:off x="0" y="0"/>
                      <a:ext cx="4486451" cy="2657034"/>
                    </a:xfrm>
                    <a:prstGeom prst="rect">
                      <a:avLst/>
                    </a:prstGeom>
                    <a:noFill/>
                    <a:ln>
                      <a:noFill/>
                    </a:ln>
                    <a:extLst>
                      <a:ext uri="{53640926-AAD7-44D8-BBD7-CCE9431645EC}">
                        <a14:shadowObscured xmlns:a14="http://schemas.microsoft.com/office/drawing/2010/main"/>
                      </a:ext>
                    </a:extLst>
                  </pic:spPr>
                </pic:pic>
              </a:graphicData>
            </a:graphic>
          </wp:inline>
        </w:drawing>
      </w:r>
    </w:p>
    <w:p w14:paraId="1A08B647" w14:textId="77777777" w:rsidR="009F21A9" w:rsidRDefault="009F21A9" w:rsidP="008A3138">
      <w:pPr>
        <w:jc w:val="left"/>
      </w:pPr>
    </w:p>
    <w:p w14:paraId="5B457EEF" w14:textId="77777777" w:rsidR="00A834B6" w:rsidRDefault="00A834B6" w:rsidP="008A3138">
      <w:pPr>
        <w:jc w:val="left"/>
      </w:pPr>
      <w:r>
        <w:t>Or you can use the following query to use your database.</w:t>
      </w:r>
    </w:p>
    <w:p w14:paraId="1423790F" w14:textId="77777777" w:rsidR="00A834B6" w:rsidRDefault="00A834B6" w:rsidP="008A3138">
      <w:pPr>
        <w:jc w:val="left"/>
      </w:pPr>
    </w:p>
    <w:p w14:paraId="2FE7ECF2" w14:textId="77777777" w:rsidR="00A834B6" w:rsidRDefault="00A834B6" w:rsidP="008A3138">
      <w:pPr>
        <w:jc w:val="left"/>
      </w:pPr>
      <w:r>
        <w:t>Use &lt;</w:t>
      </w:r>
      <w:proofErr w:type="spellStart"/>
      <w:r>
        <w:t>databaseName</w:t>
      </w:r>
      <w:proofErr w:type="spellEnd"/>
      <w:r>
        <w:t>&gt;</w:t>
      </w:r>
    </w:p>
    <w:p w14:paraId="6F79D81A" w14:textId="77777777" w:rsidR="009F21A9" w:rsidRDefault="009F21A9" w:rsidP="009F21A9">
      <w:pPr>
        <w:pStyle w:val="Heading1"/>
      </w:pPr>
      <w:bookmarkStart w:id="7" w:name="_Toc473287930"/>
      <w:r>
        <w:t>Data Definition Language:</w:t>
      </w:r>
      <w:bookmarkEnd w:id="7"/>
    </w:p>
    <w:p w14:paraId="306455A2" w14:textId="77777777" w:rsidR="009F21A9" w:rsidRDefault="009F21A9" w:rsidP="008A3138">
      <w:pPr>
        <w:jc w:val="left"/>
      </w:pPr>
      <w:r>
        <w:t xml:space="preserve">Also called DDL includes creating objects such as tables, adding constraints of tables, such as FK PK unique constraints, in this section you will learn how to create tables and add PK, FK </w:t>
      </w:r>
      <w:r w:rsidR="00802FA1">
        <w:t>constraints</w:t>
      </w:r>
      <w:r>
        <w:t xml:space="preserve"> using Queries.</w:t>
      </w:r>
    </w:p>
    <w:p w14:paraId="1435E8D1" w14:textId="77777777" w:rsidR="004A13B3" w:rsidRDefault="009F21A9" w:rsidP="008A3138">
      <w:pPr>
        <w:jc w:val="left"/>
      </w:pPr>
      <w:r>
        <w:br w:type="page"/>
      </w:r>
    </w:p>
    <w:p w14:paraId="73315FE8" w14:textId="77777777" w:rsidR="009F21A9" w:rsidRDefault="009F21A9" w:rsidP="001D79C2">
      <w:pPr>
        <w:pStyle w:val="Heading2"/>
      </w:pPr>
      <w:bookmarkStart w:id="8" w:name="_Toc473287931"/>
      <w:r>
        <w:lastRenderedPageBreak/>
        <w:t>Step 1: Create table:</w:t>
      </w:r>
      <w:bookmarkEnd w:id="8"/>
    </w:p>
    <w:p w14:paraId="48393A25" w14:textId="77777777" w:rsidR="009F21A9" w:rsidRDefault="009F21A9" w:rsidP="008A3138">
      <w:pPr>
        <w:jc w:val="left"/>
      </w:pPr>
      <w:r>
        <w:t>Following is the syntax of table creating query</w:t>
      </w:r>
    </w:p>
    <w:p w14:paraId="567888D0" w14:textId="77777777" w:rsidR="009F21A9" w:rsidRDefault="009F21A9" w:rsidP="008A3138">
      <w:pPr>
        <w:jc w:val="left"/>
      </w:pPr>
    </w:p>
    <w:p w14:paraId="69257890" w14:textId="77777777" w:rsidR="009F21A9" w:rsidRDefault="009F21A9" w:rsidP="009F21A9">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5D8F26D2"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57D11F74"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sidR="005B79E2">
        <w:rPr>
          <w:rFonts w:ascii="Courier New" w:eastAsia="Calibri" w:hAnsi="Courier New" w:cs="Courier New"/>
          <w:noProof/>
          <w:sz w:val="20"/>
          <w:szCs w:val="20"/>
        </w:rPr>
        <w:t xml:space="preserve"> null</w:t>
      </w:r>
      <w:r w:rsidR="000C5335">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14:paraId="0CB084D4"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14:paraId="6AE46AC4" w14:textId="77777777" w:rsidR="00802FA1" w:rsidRDefault="009F21A9" w:rsidP="00802FA1">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p>
    <w:p w14:paraId="57E0D26B" w14:textId="77777777" w:rsidR="009F21A9" w:rsidRDefault="009F21A9" w:rsidP="00802FA1">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66F53E64" w14:textId="77777777" w:rsidR="000C5335" w:rsidRPr="000C5335" w:rsidRDefault="000C5335" w:rsidP="00802FA1">
      <w:pPr>
        <w:autoSpaceDE w:val="0"/>
        <w:autoSpaceDN w:val="0"/>
        <w:adjustRightInd w:val="0"/>
        <w:jc w:val="left"/>
        <w:rPr>
          <w:rFonts w:ascii="Courier New" w:eastAsia="Calibri" w:hAnsi="Courier New" w:cs="Courier New"/>
          <w:i/>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i/>
          <w:noProof/>
          <w:color w:val="808080"/>
          <w:sz w:val="20"/>
          <w:szCs w:val="20"/>
        </w:rPr>
        <w:t>null is default</w:t>
      </w:r>
    </w:p>
    <w:p w14:paraId="69677544" w14:textId="77777777" w:rsidR="000C5335" w:rsidRDefault="000C5335" w:rsidP="00802FA1">
      <w:pPr>
        <w:autoSpaceDE w:val="0"/>
        <w:autoSpaceDN w:val="0"/>
        <w:adjustRightInd w:val="0"/>
        <w:jc w:val="left"/>
        <w:rPr>
          <w:rFonts w:ascii="Courier New" w:eastAsia="Calibri" w:hAnsi="Courier New" w:cs="Courier New"/>
          <w:noProof/>
          <w:color w:val="808080"/>
          <w:sz w:val="20"/>
          <w:szCs w:val="20"/>
        </w:rPr>
      </w:pPr>
    </w:p>
    <w:p w14:paraId="410AA3F8" w14:textId="77777777" w:rsidR="009F21A9" w:rsidRDefault="000C5335" w:rsidP="009F21A9">
      <w:pPr>
        <w:jc w:val="left"/>
        <w:rPr>
          <w:rFonts w:ascii="Courier New" w:eastAsia="Calibri" w:hAnsi="Courier New" w:cs="Courier New"/>
          <w:noProof/>
          <w:color w:val="808080"/>
          <w:sz w:val="20"/>
          <w:szCs w:val="20"/>
        </w:rPr>
      </w:pPr>
      <w:r w:rsidRPr="009F21A9">
        <w:rPr>
          <w:rFonts w:ascii="Courier New" w:eastAsia="Calibri" w:hAnsi="Courier New" w:cs="Courier New"/>
          <w:noProof/>
          <w:color w:val="808080"/>
          <w:sz w:val="20"/>
          <w:szCs w:val="20"/>
        </w:rPr>
        <mc:AlternateContent>
          <mc:Choice Requires="wps">
            <w:drawing>
              <wp:anchor distT="45720" distB="45720" distL="114300" distR="114300" simplePos="0" relativeHeight="251659264" behindDoc="0" locked="0" layoutInCell="1" allowOverlap="1" wp14:anchorId="031F13D9" wp14:editId="5A492F6B">
                <wp:simplePos x="0" y="0"/>
                <wp:positionH relativeFrom="column">
                  <wp:posOffset>109220</wp:posOffset>
                </wp:positionH>
                <wp:positionV relativeFrom="paragraph">
                  <wp:posOffset>212725</wp:posOffset>
                </wp:positionV>
                <wp:extent cx="5873750" cy="38404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3840480"/>
                        </a:xfrm>
                        <a:prstGeom prst="rect">
                          <a:avLst/>
                        </a:prstGeom>
                        <a:solidFill>
                          <a:srgbClr val="00B0F0"/>
                        </a:solidFill>
                        <a:ln w="9525">
                          <a:solidFill>
                            <a:srgbClr val="000000"/>
                          </a:solidFill>
                          <a:miter lim="800000"/>
                          <a:headEnd/>
                          <a:tailEnd/>
                        </a:ln>
                      </wps:spPr>
                      <wps:txbx>
                        <w:txbxContent>
                          <w:p w14:paraId="753212BD" w14:textId="77777777" w:rsidR="00C235BB" w:rsidRDefault="00C235BB">
                            <w:r>
                              <w:t>Create the table Students using the query as shown in following figure, Execute, make sure the message shows that the command is successful.</w:t>
                            </w:r>
                          </w:p>
                          <w:p w14:paraId="1D05C902" w14:textId="77777777" w:rsidR="00C235BB" w:rsidRDefault="00C235BB">
                            <w:r>
                              <w:t>Go to object explorer and find you table.</w:t>
                            </w:r>
                          </w:p>
                          <w:p w14:paraId="01FD1E62" w14:textId="77777777" w:rsidR="00C235BB" w:rsidRDefault="00C235BB">
                            <w:r>
                              <w:rPr>
                                <w:noProof/>
                              </w:rPr>
                              <w:drawing>
                                <wp:inline distT="0" distB="0" distL="0" distR="0" wp14:anchorId="7532B79C" wp14:editId="3D1A4597">
                                  <wp:extent cx="5629275" cy="2981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705" b="6734"/>
                                          <a:stretch/>
                                        </pic:blipFill>
                                        <pic:spPr bwMode="auto">
                                          <a:xfrm>
                                            <a:off x="0" y="0"/>
                                            <a:ext cx="5629275"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6683421B" w14:textId="77777777" w:rsidR="00C235BB" w:rsidRDefault="00C235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F13D9" id="_x0000_t202" coordsize="21600,21600" o:spt="202" path="m,l,21600r21600,l21600,xe">
                <v:stroke joinstyle="miter"/>
                <v:path gradientshapeok="t" o:connecttype="rect"/>
              </v:shapetype>
              <v:shape id="Text Box 2" o:spid="_x0000_s1026" type="#_x0000_t202" style="position:absolute;margin-left:8.6pt;margin-top:16.75pt;width:462.5pt;height:30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" fillcolor="#00b0f0">
                <v:textbox>
                  <w:txbxContent>
                    <w:p w14:paraId="753212BD" w14:textId="77777777" w:rsidR="00C235BB" w:rsidRDefault="00C235BB">
                      <w:r>
                        <w:t>Create the table Students using the query as shown in following figure, Execute, make sure the message shows that the command is successful.</w:t>
                      </w:r>
                    </w:p>
                    <w:p w14:paraId="1D05C902" w14:textId="77777777" w:rsidR="00C235BB" w:rsidRDefault="00C235BB">
                      <w:r>
                        <w:t>Go to object explorer and find you table.</w:t>
                      </w:r>
                    </w:p>
                    <w:p w14:paraId="01FD1E62" w14:textId="77777777" w:rsidR="00C235BB" w:rsidRDefault="00C235BB">
                      <w:r>
                        <w:rPr>
                          <w:noProof/>
                        </w:rPr>
                        <w:drawing>
                          <wp:inline distT="0" distB="0" distL="0" distR="0" wp14:anchorId="7532B79C" wp14:editId="3D1A4597">
                            <wp:extent cx="5629275" cy="2981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705" b="6734"/>
                                    <a:stretch/>
                                  </pic:blipFill>
                                  <pic:spPr bwMode="auto">
                                    <a:xfrm>
                                      <a:off x="0" y="0"/>
                                      <a:ext cx="5629275"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6683421B" w14:textId="77777777" w:rsidR="00C235BB" w:rsidRDefault="00C235BB"/>
                  </w:txbxContent>
                </v:textbox>
                <w10:wrap type="square"/>
              </v:shape>
            </w:pict>
          </mc:Fallback>
        </mc:AlternateContent>
      </w:r>
    </w:p>
    <w:p w14:paraId="50413B02" w14:textId="77777777" w:rsidR="00F05E30" w:rsidRDefault="00802FA1" w:rsidP="001D79C2">
      <w:pPr>
        <w:pStyle w:val="Heading2"/>
        <w:rPr>
          <w:rFonts w:eastAsia="Calibri"/>
          <w:noProof/>
        </w:rPr>
      </w:pPr>
      <w:bookmarkStart w:id="9" w:name="_Toc473287932"/>
      <w:r>
        <w:rPr>
          <w:rFonts w:eastAsia="Calibri"/>
          <w:noProof/>
        </w:rPr>
        <w:t xml:space="preserve">Step 2: </w:t>
      </w:r>
      <w:r w:rsidR="00F05E30">
        <w:rPr>
          <w:rFonts w:eastAsia="Calibri"/>
          <w:noProof/>
        </w:rPr>
        <w:t>Altering table Schema</w:t>
      </w:r>
      <w:bookmarkEnd w:id="9"/>
    </w:p>
    <w:p w14:paraId="7181945D" w14:textId="77777777" w:rsidR="00802FA1" w:rsidRDefault="00802FA1" w:rsidP="001D79C2">
      <w:pPr>
        <w:pStyle w:val="Heading3"/>
        <w:rPr>
          <w:rFonts w:eastAsia="Calibri"/>
          <w:noProof/>
        </w:rPr>
      </w:pPr>
      <w:bookmarkStart w:id="10" w:name="_Toc473287933"/>
      <w:r>
        <w:rPr>
          <w:rFonts w:eastAsia="Calibri"/>
          <w:noProof/>
        </w:rPr>
        <w:t>Adding new column to existing table</w:t>
      </w:r>
      <w:bookmarkEnd w:id="10"/>
    </w:p>
    <w:p w14:paraId="1325AF6B" w14:textId="77777777" w:rsidR="00F05E30" w:rsidRDefault="00F05E30" w:rsidP="00F05E30">
      <w:pPr>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&lt;</w:t>
      </w:r>
      <w:r w:rsidRPr="00F05E30">
        <w:rPr>
          <w:rFonts w:ascii="Courier New" w:eastAsia="Calibri" w:hAnsi="Courier New" w:cs="Courier New"/>
          <w:noProof/>
          <w:sz w:val="20"/>
          <w:szCs w:val="20"/>
        </w:rPr>
        <w:t>NewColumn</w:t>
      </w:r>
      <w:r>
        <w:rPr>
          <w:rFonts w:ascii="Courier New" w:eastAsia="Calibri" w:hAnsi="Courier New" w:cs="Courier New"/>
          <w:noProof/>
          <w:sz w:val="20"/>
          <w:szCs w:val="20"/>
        </w:rPr>
        <w:t>&gt; &lt;</w:t>
      </w:r>
      <w:r>
        <w:rPr>
          <w:rFonts w:ascii="Courier New" w:eastAsia="Calibri" w:hAnsi="Courier New" w:cs="Courier New"/>
          <w:noProof/>
          <w:color w:val="0000FF"/>
          <w:sz w:val="20"/>
          <w:szCs w:val="20"/>
        </w:rPr>
        <w:t>Datatype&gt;</w:t>
      </w:r>
    </w:p>
    <w:p w14:paraId="27C76A9F" w14:textId="77777777" w:rsidR="00F05E30" w:rsidRDefault="00F05E30" w:rsidP="00F05E30">
      <w:pPr>
        <w:rPr>
          <w:rFonts w:eastAsia="Calibri"/>
          <w:noProof/>
          <w:color w:val="808080"/>
        </w:rPr>
      </w:pPr>
      <w:r>
        <w:rPr>
          <w:rFonts w:eastAsia="Calibri"/>
          <w:noProof/>
        </w:rPr>
        <w:t>Try this query</w:t>
      </w:r>
    </w:p>
    <w:p w14:paraId="28522BEE" w14:textId="77777777" w:rsidR="00802FA1" w:rsidRDefault="00F05E30" w:rsidP="00802FA1">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Address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varchar</w:t>
      </w:r>
      <w:r>
        <w:rPr>
          <w:rFonts w:ascii="Courier New" w:eastAsia="Calibri" w:hAnsi="Courier New" w:cs="Courier New"/>
          <w:noProof/>
          <w:color w:val="808080"/>
          <w:sz w:val="20"/>
          <w:szCs w:val="20"/>
        </w:rPr>
        <w:t>(</w:t>
      </w:r>
      <w:r>
        <w:rPr>
          <w:rFonts w:ascii="Courier New" w:eastAsia="Calibri" w:hAnsi="Courier New" w:cs="Courier New"/>
          <w:noProof/>
          <w:sz w:val="20"/>
          <w:szCs w:val="20"/>
        </w:rPr>
        <w:t>50</w:t>
      </w:r>
      <w:r>
        <w:rPr>
          <w:rFonts w:ascii="Courier New" w:eastAsia="Calibri" w:hAnsi="Courier New" w:cs="Courier New"/>
          <w:noProof/>
          <w:color w:val="808080"/>
          <w:sz w:val="20"/>
          <w:szCs w:val="20"/>
        </w:rPr>
        <w:t>)</w:t>
      </w:r>
    </w:p>
    <w:p w14:paraId="736C1EF4" w14:textId="77777777" w:rsidR="00F05E30" w:rsidRDefault="00F05E30" w:rsidP="001D79C2">
      <w:pPr>
        <w:pStyle w:val="Heading3"/>
        <w:rPr>
          <w:rFonts w:eastAsia="Calibri"/>
          <w:noProof/>
        </w:rPr>
      </w:pPr>
      <w:bookmarkStart w:id="11" w:name="_Toc473287934"/>
      <w:r>
        <w:rPr>
          <w:rFonts w:eastAsia="Calibri"/>
          <w:noProof/>
        </w:rPr>
        <w:t>Drop existing Column from existing table</w:t>
      </w:r>
      <w:bookmarkEnd w:id="11"/>
      <w:r>
        <w:rPr>
          <w:rFonts w:eastAsia="Calibri"/>
          <w:noProof/>
        </w:rPr>
        <w:t xml:space="preserve"> </w:t>
      </w:r>
    </w:p>
    <w:p w14:paraId="15EC5A26" w14:textId="77777777"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&lt;ColumnName&gt;</w:t>
      </w:r>
    </w:p>
    <w:p w14:paraId="274B1FAD" w14:textId="77777777" w:rsidR="00F05E30" w:rsidRDefault="00F05E30" w:rsidP="00F05E30">
      <w:pPr>
        <w:rPr>
          <w:rFonts w:eastAsia="Calibri"/>
          <w:noProof/>
        </w:rPr>
      </w:pPr>
      <w:r>
        <w:rPr>
          <w:rFonts w:eastAsia="Calibri"/>
          <w:noProof/>
        </w:rPr>
        <w:t>Try this query</w:t>
      </w:r>
    </w:p>
    <w:p w14:paraId="080AE859" w14:textId="77777777"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[Address]</w:t>
      </w:r>
    </w:p>
    <w:p w14:paraId="25805029" w14:textId="77777777" w:rsidR="004A13B3" w:rsidRDefault="004A13B3">
      <w:pPr>
        <w:jc w:val="left"/>
        <w:rPr>
          <w:rFonts w:ascii="Courier New" w:eastAsia="Calibri" w:hAnsi="Courier New" w:cs="Courier New"/>
          <w:noProof/>
          <w:sz w:val="20"/>
          <w:szCs w:val="20"/>
        </w:rPr>
      </w:pPr>
      <w:r>
        <w:rPr>
          <w:rFonts w:ascii="Courier New" w:eastAsia="Calibri" w:hAnsi="Courier New" w:cs="Courier New"/>
          <w:noProof/>
          <w:sz w:val="20"/>
          <w:szCs w:val="20"/>
        </w:rPr>
        <w:br w:type="page"/>
      </w:r>
    </w:p>
    <w:p w14:paraId="469006B7" w14:textId="77777777" w:rsidR="004A13B3" w:rsidRDefault="004A13B3" w:rsidP="001D79C2">
      <w:pPr>
        <w:pStyle w:val="Heading2"/>
        <w:rPr>
          <w:rFonts w:eastAsia="Calibri"/>
          <w:noProof/>
        </w:rPr>
      </w:pPr>
      <w:bookmarkStart w:id="12" w:name="_Toc473287935"/>
      <w:r>
        <w:rPr>
          <w:rFonts w:eastAsia="Calibri"/>
          <w:noProof/>
        </w:rPr>
        <w:lastRenderedPageBreak/>
        <w:t xml:space="preserve">Step 3: Add </w:t>
      </w:r>
      <w:r w:rsidR="00C235BB">
        <w:rPr>
          <w:rFonts w:eastAsia="Calibri"/>
          <w:noProof/>
        </w:rPr>
        <w:t xml:space="preserve">Primary </w:t>
      </w:r>
      <w:r>
        <w:rPr>
          <w:rFonts w:eastAsia="Calibri"/>
          <w:noProof/>
        </w:rPr>
        <w:t xml:space="preserve"> key Constraint.</w:t>
      </w:r>
      <w:bookmarkEnd w:id="12"/>
      <w:r>
        <w:rPr>
          <w:rFonts w:eastAsia="Calibri"/>
          <w:noProof/>
        </w:rPr>
        <w:t xml:space="preserve"> </w:t>
      </w:r>
    </w:p>
    <w:p w14:paraId="1E5E81CF" w14:textId="56FFD96C" w:rsidR="004A13B3" w:rsidRDefault="004A13B3" w:rsidP="001D79C2">
      <w:pPr>
        <w:pStyle w:val="Heading3"/>
        <w:rPr>
          <w:rFonts w:eastAsia="Calibri"/>
          <w:noProof/>
        </w:rPr>
      </w:pPr>
      <w:bookmarkStart w:id="13" w:name="_Toc473287936"/>
      <w:r>
        <w:rPr>
          <w:rFonts w:eastAsia="Calibri"/>
          <w:noProof/>
        </w:rPr>
        <w:t xml:space="preserve">One way to create </w:t>
      </w:r>
      <w:r w:rsidR="00E96FB2">
        <w:rPr>
          <w:rFonts w:eastAsia="Calibri"/>
          <w:noProof/>
        </w:rPr>
        <w:t>Primary</w:t>
      </w:r>
      <w:r w:rsidR="00A065FC">
        <w:rPr>
          <w:rFonts w:eastAsia="Calibri"/>
          <w:noProof/>
        </w:rPr>
        <w:t xml:space="preserve"> key</w:t>
      </w:r>
      <w:r>
        <w:rPr>
          <w:rFonts w:eastAsia="Calibri"/>
          <w:noProof/>
        </w:rPr>
        <w:t xml:space="preserve"> is to add it whilst creating table using the following syntax</w:t>
      </w:r>
      <w:bookmarkEnd w:id="13"/>
    </w:p>
    <w:p w14:paraId="2AA6A82F" w14:textId="77777777" w:rsidR="004A13B3" w:rsidRDefault="005B79E2" w:rsidP="004A13B3">
      <w:pPr>
        <w:autoSpaceDE w:val="0"/>
        <w:autoSpaceDN w:val="0"/>
        <w:adjustRightInd w:val="0"/>
        <w:jc w:val="left"/>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1312" behindDoc="0" locked="0" layoutInCell="1" allowOverlap="1" wp14:anchorId="44ACEF92" wp14:editId="396F7A66">
                <wp:simplePos x="0" y="0"/>
                <wp:positionH relativeFrom="column">
                  <wp:posOffset>3864610</wp:posOffset>
                </wp:positionH>
                <wp:positionV relativeFrom="paragraph">
                  <wp:posOffset>144780</wp:posOffset>
                </wp:positionV>
                <wp:extent cx="2075815" cy="1560830"/>
                <wp:effectExtent l="0" t="0" r="19685"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0830"/>
                        </a:xfrm>
                        <a:prstGeom prst="rect">
                          <a:avLst/>
                        </a:prstGeom>
                        <a:solidFill>
                          <a:srgbClr val="00B0F0"/>
                        </a:solidFill>
                        <a:ln w="9525">
                          <a:solidFill>
                            <a:srgbClr val="000000"/>
                          </a:solidFill>
                          <a:miter lim="800000"/>
                          <a:headEnd/>
                          <a:tailEnd/>
                        </a:ln>
                      </wps:spPr>
                      <wps:txbx>
                        <w:txbxContent>
                          <w:p w14:paraId="1A3450C0" w14:textId="77777777" w:rsidR="00C235BB" w:rsidRDefault="00C235BB">
                            <w:pPr>
                              <w:rPr>
                                <w:noProof/>
                              </w:rPr>
                            </w:pPr>
                            <w:r>
                              <w:rPr>
                                <w:noProof/>
                              </w:rPr>
                              <w:t>Try the following query, see in object explorer</w:t>
                            </w:r>
                          </w:p>
                          <w:p w14:paraId="640A9E6E" w14:textId="77777777" w:rsidR="00C235BB" w:rsidRDefault="00C235BB">
                            <w:r>
                              <w:rPr>
                                <w:noProof/>
                              </w:rPr>
                              <w:drawing>
                                <wp:inline distT="0" distB="0" distL="0" distR="0" wp14:anchorId="5A478C81" wp14:editId="05E60DEE">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4045" cy="920115"/>
                                          </a:xfrm>
                                          <a:prstGeom prst="rect">
                                            <a:avLst/>
                                          </a:prstGeom>
                                        </pic:spPr>
                                      </pic:pic>
                                    </a:graphicData>
                                  </a:graphic>
                                </wp:inline>
                              </w:drawing>
                            </w:r>
                          </w:p>
                          <w:p w14:paraId="066CC326" w14:textId="77777777" w:rsidR="00C235BB" w:rsidRDefault="00C235BB">
                            <w:r>
                              <w:t>Primary key should be not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CEF92" id="_x0000_s1027" type="#_x0000_t202" style="position:absolute;margin-left:304.3pt;margin-top:11.4pt;width:163.45pt;height:1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" fillcolor="#00b0f0">
                <v:textbox>
                  <w:txbxContent>
                    <w:p w14:paraId="1A3450C0" w14:textId="77777777" w:rsidR="00C235BB" w:rsidRDefault="00C235BB">
                      <w:pPr>
                        <w:rPr>
                          <w:noProof/>
                        </w:rPr>
                      </w:pPr>
                      <w:r>
                        <w:rPr>
                          <w:noProof/>
                        </w:rPr>
                        <w:t>Try the following query, see in object explorer</w:t>
                      </w:r>
                    </w:p>
                    <w:p w14:paraId="640A9E6E" w14:textId="77777777" w:rsidR="00C235BB" w:rsidRDefault="00C235BB">
                      <w:r>
                        <w:rPr>
                          <w:noProof/>
                        </w:rPr>
                        <w:drawing>
                          <wp:inline distT="0" distB="0" distL="0" distR="0" wp14:anchorId="5A478C81" wp14:editId="05E60DEE">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4045" cy="920115"/>
                                    </a:xfrm>
                                    <a:prstGeom prst="rect">
                                      <a:avLst/>
                                    </a:prstGeom>
                                  </pic:spPr>
                                </pic:pic>
                              </a:graphicData>
                            </a:graphic>
                          </wp:inline>
                        </w:drawing>
                      </w:r>
                    </w:p>
                    <w:p w14:paraId="066CC326" w14:textId="77777777" w:rsidR="00C235BB" w:rsidRDefault="00C235BB">
                      <w:r>
                        <w:t>Primary key should be not null</w:t>
                      </w:r>
                    </w:p>
                  </w:txbxContent>
                </v:textbox>
                <w10:wrap type="square"/>
              </v:shape>
            </w:pict>
          </mc:Fallback>
        </mc:AlternateContent>
      </w:r>
      <w:r w:rsidR="004A13B3">
        <w:rPr>
          <w:rFonts w:ascii="Courier New" w:eastAsia="Calibri" w:hAnsi="Courier New" w:cs="Courier New"/>
          <w:noProof/>
          <w:color w:val="0000FF"/>
          <w:sz w:val="20"/>
          <w:szCs w:val="20"/>
        </w:rPr>
        <w:t>create</w:t>
      </w:r>
      <w:r w:rsidR="004A13B3">
        <w:rPr>
          <w:rFonts w:ascii="Courier New" w:eastAsia="Calibri" w:hAnsi="Courier New" w:cs="Courier New"/>
          <w:noProof/>
          <w:sz w:val="20"/>
          <w:szCs w:val="20"/>
        </w:rPr>
        <w:t xml:space="preserve"> </w:t>
      </w:r>
      <w:r w:rsidR="004A13B3">
        <w:rPr>
          <w:rFonts w:ascii="Courier New" w:eastAsia="Calibri" w:hAnsi="Courier New" w:cs="Courier New"/>
          <w:noProof/>
          <w:color w:val="0000FF"/>
          <w:sz w:val="20"/>
          <w:szCs w:val="20"/>
        </w:rPr>
        <w:t>table</w:t>
      </w:r>
      <w:r w:rsidR="004A13B3">
        <w:rPr>
          <w:rFonts w:ascii="Courier New" w:eastAsia="Calibri" w:hAnsi="Courier New" w:cs="Courier New"/>
          <w:noProof/>
          <w:sz w:val="20"/>
          <w:szCs w:val="20"/>
        </w:rPr>
        <w:t xml:space="preserve"> [tablename]</w:t>
      </w:r>
    </w:p>
    <w:p w14:paraId="568EDF93"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4223F5B3"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 xml:space="preserve">[Column1Name] datatype </w:t>
      </w:r>
      <w:r w:rsidRPr="004A13B3">
        <w:rPr>
          <w:rFonts w:ascii="Courier New" w:eastAsia="Calibri" w:hAnsi="Courier New" w:cs="Courier New"/>
          <w:noProof/>
          <w:color w:val="0000FF"/>
          <w:sz w:val="20"/>
          <w:szCs w:val="20"/>
        </w:rPr>
        <w:t>primary key</w:t>
      </w:r>
      <w:r>
        <w:rPr>
          <w:rFonts w:ascii="Courier New" w:eastAsia="Calibri" w:hAnsi="Courier New" w:cs="Courier New"/>
          <w:noProof/>
          <w:color w:val="808080"/>
          <w:sz w:val="20"/>
          <w:szCs w:val="20"/>
        </w:rPr>
        <w:t>,</w:t>
      </w:r>
    </w:p>
    <w:p w14:paraId="7895B20F"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14:paraId="21DCE815"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p>
    <w:p w14:paraId="32C02035"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0FA05C09" w14:textId="77777777" w:rsidR="004A13B3" w:rsidRDefault="004A13B3" w:rsidP="004A13B3">
      <w:pPr>
        <w:rPr>
          <w:rFonts w:eastAsia="Calibri"/>
          <w:noProof/>
        </w:rPr>
      </w:pPr>
      <w:r>
        <w:rPr>
          <w:rFonts w:eastAsia="Calibri"/>
          <w:noProof/>
        </w:rPr>
        <w:t>OR if there is composite key</w:t>
      </w:r>
    </w:p>
    <w:p w14:paraId="15F78363"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537836B2"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45D71A50"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Pr>
          <w:rFonts w:ascii="Courier New" w:eastAsia="Calibri" w:hAnsi="Courier New" w:cs="Courier New"/>
          <w:noProof/>
          <w:color w:val="808080"/>
          <w:sz w:val="20"/>
          <w:szCs w:val="20"/>
        </w:rPr>
        <w:t>,</w:t>
      </w:r>
    </w:p>
    <w:p w14:paraId="68194C1F"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14:paraId="2D8A3208"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w:t>
      </w:r>
    </w:p>
    <w:p w14:paraId="29AE1E8C" w14:textId="77777777"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[Column1Name]</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[Column2Name]</w:t>
      </w:r>
      <w:r>
        <w:rPr>
          <w:rFonts w:ascii="Courier New" w:eastAsia="Calibri" w:hAnsi="Courier New" w:cs="Courier New"/>
          <w:noProof/>
          <w:color w:val="808080"/>
          <w:sz w:val="20"/>
          <w:szCs w:val="20"/>
        </w:rPr>
        <w:t>)</w:t>
      </w:r>
    </w:p>
    <w:p w14:paraId="17D698D5" w14:textId="77777777"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1EB1F128" w14:textId="77777777" w:rsidR="004A13B3" w:rsidRDefault="004A13B3" w:rsidP="004A13B3">
      <w:pPr>
        <w:rPr>
          <w:rFonts w:eastAsia="Calibri"/>
          <w:noProof/>
        </w:rPr>
      </w:pPr>
    </w:p>
    <w:p w14:paraId="2B7D53D7" w14:textId="77777777" w:rsidR="004A13B3" w:rsidRDefault="004A13B3" w:rsidP="004A13B3">
      <w:pPr>
        <w:rPr>
          <w:rFonts w:eastAsia="Calibri"/>
          <w:noProof/>
        </w:rPr>
      </w:pPr>
    </w:p>
    <w:p w14:paraId="02061D73" w14:textId="77777777" w:rsidR="004A13B3" w:rsidRDefault="005B79E2" w:rsidP="00F05E30">
      <w:pPr>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3360" behindDoc="0" locked="0" layoutInCell="1" allowOverlap="1" wp14:anchorId="04B7640A" wp14:editId="0A8583F7">
                <wp:simplePos x="0" y="0"/>
                <wp:positionH relativeFrom="column">
                  <wp:posOffset>0</wp:posOffset>
                </wp:positionH>
                <wp:positionV relativeFrom="paragraph">
                  <wp:posOffset>44450</wp:posOffset>
                </wp:positionV>
                <wp:extent cx="2432050" cy="1750695"/>
                <wp:effectExtent l="0" t="0" r="2540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750695"/>
                        </a:xfrm>
                        <a:prstGeom prst="rect">
                          <a:avLst/>
                        </a:prstGeom>
                        <a:solidFill>
                          <a:srgbClr val="00B0F0"/>
                        </a:solidFill>
                        <a:ln w="9525">
                          <a:solidFill>
                            <a:srgbClr val="000000"/>
                          </a:solidFill>
                          <a:miter lim="800000"/>
                          <a:headEnd/>
                          <a:tailEnd/>
                        </a:ln>
                      </wps:spPr>
                      <wps:txbx>
                        <w:txbxContent>
                          <w:p w14:paraId="7DC1E31D" w14:textId="77777777" w:rsidR="00C235BB" w:rsidRDefault="00C235BB" w:rsidP="005B79E2">
                            <w:pPr>
                              <w:rPr>
                                <w:noProof/>
                              </w:rPr>
                            </w:pPr>
                            <w:r>
                              <w:rPr>
                                <w:noProof/>
                              </w:rPr>
                              <w:t>Try the following query, see in object explorer</w:t>
                            </w:r>
                          </w:p>
                          <w:p w14:paraId="1232C27A" w14:textId="77777777" w:rsidR="00C235BB" w:rsidRDefault="00C235BB" w:rsidP="005B79E2">
                            <w:r>
                              <w:rPr>
                                <w:noProof/>
                              </w:rPr>
                              <w:drawing>
                                <wp:inline distT="0" distB="0" distL="0" distR="0" wp14:anchorId="65B10780" wp14:editId="5379A180">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4045" cy="1224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7640A" id="_x0000_s1028" type="#_x0000_t202" style="position:absolute;left:0;text-align:left;margin-left:0;margin-top:3.5pt;width:191.5pt;height:137.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" fillcolor="#00b0f0">
                <v:textbox>
                  <w:txbxContent>
                    <w:p w14:paraId="7DC1E31D" w14:textId="77777777" w:rsidR="00C235BB" w:rsidRDefault="00C235BB" w:rsidP="005B79E2">
                      <w:pPr>
                        <w:rPr>
                          <w:noProof/>
                        </w:rPr>
                      </w:pPr>
                      <w:r>
                        <w:rPr>
                          <w:noProof/>
                        </w:rPr>
                        <w:t>Try the following query, see in object explorer</w:t>
                      </w:r>
                    </w:p>
                    <w:p w14:paraId="1232C27A" w14:textId="77777777" w:rsidR="00C235BB" w:rsidRDefault="00C235BB" w:rsidP="005B79E2">
                      <w:r>
                        <w:rPr>
                          <w:noProof/>
                        </w:rPr>
                        <w:drawing>
                          <wp:inline distT="0" distB="0" distL="0" distR="0" wp14:anchorId="65B10780" wp14:editId="5379A180">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4045" cy="1224915"/>
                                    </a:xfrm>
                                    <a:prstGeom prst="rect">
                                      <a:avLst/>
                                    </a:prstGeom>
                                  </pic:spPr>
                                </pic:pic>
                              </a:graphicData>
                            </a:graphic>
                          </wp:inline>
                        </w:drawing>
                      </w:r>
                    </w:p>
                  </w:txbxContent>
                </v:textbox>
                <w10:wrap type="square"/>
              </v:shape>
            </w:pict>
          </mc:Fallback>
        </mc:AlternateContent>
      </w:r>
    </w:p>
    <w:p w14:paraId="3FA47D0D" w14:textId="77777777" w:rsidR="004A13B3" w:rsidRDefault="004A13B3" w:rsidP="00F05E30">
      <w:pPr>
        <w:rPr>
          <w:rFonts w:eastAsia="Calibri"/>
          <w:noProof/>
        </w:rPr>
      </w:pPr>
    </w:p>
    <w:p w14:paraId="245E1F03" w14:textId="77777777" w:rsidR="009F21A9" w:rsidRDefault="009F21A9" w:rsidP="009F21A9">
      <w:pPr>
        <w:jc w:val="left"/>
        <w:rPr>
          <w:rFonts w:ascii="Courier New" w:eastAsia="Calibri" w:hAnsi="Courier New" w:cs="Courier New"/>
          <w:noProof/>
          <w:color w:val="808080"/>
          <w:sz w:val="20"/>
          <w:szCs w:val="20"/>
        </w:rPr>
      </w:pPr>
    </w:p>
    <w:p w14:paraId="49D884EA" w14:textId="77777777" w:rsidR="009F21A9" w:rsidRDefault="009F21A9" w:rsidP="009F21A9">
      <w:pPr>
        <w:jc w:val="left"/>
      </w:pPr>
    </w:p>
    <w:p w14:paraId="126FE226" w14:textId="77777777" w:rsidR="009F21A9" w:rsidRDefault="009F21A9" w:rsidP="008A3138">
      <w:pPr>
        <w:jc w:val="left"/>
      </w:pPr>
    </w:p>
    <w:p w14:paraId="694376D0" w14:textId="77777777" w:rsidR="009F21A9" w:rsidRDefault="009F21A9" w:rsidP="008A3138">
      <w:pPr>
        <w:jc w:val="left"/>
      </w:pPr>
    </w:p>
    <w:p w14:paraId="5C31ED71" w14:textId="77777777" w:rsidR="009F21A9" w:rsidRDefault="009F21A9" w:rsidP="005B79E2"/>
    <w:p w14:paraId="026EE6C4" w14:textId="77777777" w:rsidR="005B79E2" w:rsidRDefault="005B79E2" w:rsidP="005B79E2"/>
    <w:p w14:paraId="73979117" w14:textId="77777777" w:rsidR="005B79E2" w:rsidRDefault="005B79E2" w:rsidP="005B79E2"/>
    <w:p w14:paraId="18A61FCA" w14:textId="77777777" w:rsidR="005B79E2" w:rsidRDefault="005B79E2" w:rsidP="005B79E2"/>
    <w:p w14:paraId="381E3950" w14:textId="77777777" w:rsidR="005B79E2" w:rsidRDefault="005B79E2" w:rsidP="005B79E2"/>
    <w:p w14:paraId="7A897CFD" w14:textId="77777777" w:rsidR="005B79E2" w:rsidRDefault="005B79E2" w:rsidP="005B79E2"/>
    <w:p w14:paraId="078CE854" w14:textId="6BCD9DDA" w:rsidR="005B79E2" w:rsidRDefault="005B79E2" w:rsidP="001D79C2">
      <w:pPr>
        <w:pStyle w:val="Heading3"/>
      </w:pPr>
      <w:bookmarkStart w:id="14" w:name="_Toc473287937"/>
      <w:r>
        <w:t xml:space="preserve">Other way is to add </w:t>
      </w:r>
      <w:r w:rsidR="0053301D">
        <w:t>Primary key</w:t>
      </w:r>
      <w:r>
        <w:t xml:space="preserve"> constraint after creating the table, by using ALTER query</w:t>
      </w:r>
      <w:r w:rsidR="000C5335">
        <w:t>,</w:t>
      </w:r>
      <w:bookmarkEnd w:id="14"/>
      <w:r w:rsidR="000C5335">
        <w:t xml:space="preserve"> </w:t>
      </w:r>
    </w:p>
    <w:p w14:paraId="43B9A014" w14:textId="77777777" w:rsidR="000C5335" w:rsidRDefault="000C5335" w:rsidP="005B79E2">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constraint</w:t>
      </w:r>
      <w:r>
        <w:rPr>
          <w:rFonts w:ascii="Courier New" w:eastAsia="Calibri" w:hAnsi="Courier New" w:cs="Courier New"/>
          <w:noProof/>
          <w:sz w:val="20"/>
          <w:szCs w:val="20"/>
        </w:rPr>
        <w:t xml:space="preserve"> [keyContraintName] </w:t>
      </w: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sidR="00FB3871">
        <w:rPr>
          <w:rFonts w:ascii="Courier New" w:eastAsia="Calibri" w:hAnsi="Courier New" w:cs="Courier New"/>
          <w:noProof/>
          <w:sz w:val="20"/>
          <w:szCs w:val="20"/>
        </w:rPr>
        <w:t>Column1, column2, column3</w:t>
      </w:r>
      <w:r>
        <w:rPr>
          <w:rFonts w:ascii="Courier New" w:eastAsia="Calibri" w:hAnsi="Courier New" w:cs="Courier New"/>
          <w:noProof/>
          <w:color w:val="808080"/>
          <w:sz w:val="20"/>
          <w:szCs w:val="20"/>
        </w:rPr>
        <w:t>)</w:t>
      </w:r>
    </w:p>
    <w:p w14:paraId="433EF6A2" w14:textId="77777777" w:rsidR="000C5335" w:rsidRDefault="000C5335" w:rsidP="005B79E2">
      <w:r>
        <w:rPr>
          <w:noProof/>
        </w:rPr>
        <mc:AlternateContent>
          <mc:Choice Requires="wps">
            <w:drawing>
              <wp:anchor distT="45720" distB="45720" distL="114300" distR="114300" simplePos="0" relativeHeight="251665408" behindDoc="0" locked="0" layoutInCell="1" allowOverlap="1" wp14:anchorId="3F245447" wp14:editId="6FC1EE73">
                <wp:simplePos x="0" y="0"/>
                <wp:positionH relativeFrom="column">
                  <wp:posOffset>2588</wp:posOffset>
                </wp:positionH>
                <wp:positionV relativeFrom="paragraph">
                  <wp:posOffset>292747</wp:posOffset>
                </wp:positionV>
                <wp:extent cx="5891530" cy="1863090"/>
                <wp:effectExtent l="0" t="0" r="1397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1863090"/>
                        </a:xfrm>
                        <a:prstGeom prst="rect">
                          <a:avLst/>
                        </a:prstGeom>
                        <a:solidFill>
                          <a:srgbClr val="00B0F0"/>
                        </a:solidFill>
                        <a:ln w="9525">
                          <a:solidFill>
                            <a:srgbClr val="000000"/>
                          </a:solidFill>
                          <a:miter lim="800000"/>
                          <a:headEnd/>
                          <a:tailEnd/>
                        </a:ln>
                      </wps:spPr>
                      <wps:txbx>
                        <w:txbxContent>
                          <w:p w14:paraId="1371BA5E" w14:textId="77777777" w:rsidR="00C235BB" w:rsidRDefault="00C235BB">
                            <w:r>
                              <w:t>Try the following, PK columns should be not null</w:t>
                            </w:r>
                          </w:p>
                          <w:p w14:paraId="0D075230" w14:textId="77777777" w:rsidR="00C235BB" w:rsidRDefault="00C235BB">
                            <w:r>
                              <w:rPr>
                                <w:noProof/>
                              </w:rPr>
                              <w:drawing>
                                <wp:inline distT="0" distB="0" distL="0" distR="0" wp14:anchorId="7C3589D5" wp14:editId="2CF5A485">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6035" cy="1762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45447" id="_x0000_s1029" type="#_x0000_t202" style="position:absolute;left:0;text-align:left;margin-left:.2pt;margin-top:23.05pt;width:463.9pt;height:146.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" fillcolor="#00b0f0">
                <v:textbox>
                  <w:txbxContent>
                    <w:p w14:paraId="1371BA5E" w14:textId="77777777" w:rsidR="00C235BB" w:rsidRDefault="00C235BB">
                      <w:r>
                        <w:t>Try the following, PK columns should be not null</w:t>
                      </w:r>
                    </w:p>
                    <w:p w14:paraId="0D075230" w14:textId="77777777" w:rsidR="00C235BB" w:rsidRDefault="00C235BB">
                      <w:r>
                        <w:rPr>
                          <w:noProof/>
                        </w:rPr>
                        <w:drawing>
                          <wp:inline distT="0" distB="0" distL="0" distR="0" wp14:anchorId="7C3589D5" wp14:editId="2CF5A485">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6035" cy="1762760"/>
                                    </a:xfrm>
                                    <a:prstGeom prst="rect">
                                      <a:avLst/>
                                    </a:prstGeom>
                                  </pic:spPr>
                                </pic:pic>
                              </a:graphicData>
                            </a:graphic>
                          </wp:inline>
                        </w:drawing>
                      </w:r>
                    </w:p>
                  </w:txbxContent>
                </v:textbox>
                <w10:wrap type="square"/>
              </v:shape>
            </w:pict>
          </mc:Fallback>
        </mc:AlternateContent>
      </w:r>
    </w:p>
    <w:p w14:paraId="618876BF" w14:textId="77777777" w:rsidR="00C857D4" w:rsidRDefault="00C857D4" w:rsidP="000C5335">
      <w:pPr>
        <w:jc w:val="left"/>
      </w:pPr>
    </w:p>
    <w:p w14:paraId="4B406BAE" w14:textId="77777777" w:rsidR="000C5335" w:rsidRDefault="00C857D4" w:rsidP="00C857D4">
      <w:pPr>
        <w:pStyle w:val="Heading2"/>
      </w:pPr>
      <w:r>
        <w:lastRenderedPageBreak/>
        <w:t>How to see the schema of your table</w:t>
      </w:r>
    </w:p>
    <w:p w14:paraId="016FDA71" w14:textId="77777777" w:rsidR="00C857D4" w:rsidRDefault="00C857D4" w:rsidP="00C857D4">
      <w:r>
        <w:t xml:space="preserve">Try this to see the schema of your table </w:t>
      </w:r>
    </w:p>
    <w:p w14:paraId="3B1BC791" w14:textId="77777777" w:rsidR="00C857D4" w:rsidRDefault="00C857D4" w:rsidP="00C857D4"/>
    <w:p w14:paraId="33C3C717" w14:textId="77777777" w:rsidR="00C857D4" w:rsidRDefault="00C857D4" w:rsidP="00C857D4">
      <w:pPr>
        <w:rPr>
          <w:rFonts w:ascii="Courier New" w:eastAsia="Calibri" w:hAnsi="Courier New" w:cs="Courier New"/>
          <w:noProof/>
          <w:sz w:val="20"/>
          <w:szCs w:val="20"/>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&lt;tableName&gt;</w:t>
      </w:r>
    </w:p>
    <w:p w14:paraId="78B9923F" w14:textId="77777777" w:rsidR="00C857D4" w:rsidRDefault="00C857D4" w:rsidP="00C857D4">
      <w:pPr>
        <w:rPr>
          <w:rFonts w:ascii="Courier New" w:eastAsia="Calibri" w:hAnsi="Courier New" w:cs="Courier New"/>
          <w:noProof/>
          <w:sz w:val="20"/>
          <w:szCs w:val="20"/>
        </w:rPr>
      </w:pPr>
    </w:p>
    <w:p w14:paraId="022C7360" w14:textId="77777777" w:rsidR="00C857D4" w:rsidRPr="00C857D4" w:rsidRDefault="00C857D4" w:rsidP="00C857D4">
      <w:pPr>
        <w:rPr>
          <w:rFonts w:ascii="Courier New" w:eastAsia="Calibri" w:hAnsi="Courier New" w:cs="Courier New"/>
          <w:noProof/>
          <w:sz w:val="20"/>
          <w:szCs w:val="20"/>
        </w:rPr>
      </w:pPr>
      <w:r>
        <w:rPr>
          <w:rFonts w:ascii="Courier New" w:eastAsia="Calibri" w:hAnsi="Courier New" w:cs="Courier New"/>
          <w:noProof/>
          <w:sz w:val="20"/>
          <w:szCs w:val="20"/>
        </w:rPr>
        <w:t>This will give you information about colums, their datatype and all the constraints on the table.</w:t>
      </w:r>
    </w:p>
    <w:p w14:paraId="7E52E058" w14:textId="77777777" w:rsidR="005B79E2" w:rsidRDefault="005B79E2" w:rsidP="001D79C2">
      <w:pPr>
        <w:pStyle w:val="Heading2"/>
      </w:pPr>
      <w:bookmarkStart w:id="15" w:name="_Toc473287938"/>
      <w:r>
        <w:t>Step 4: Add foreign key constraint to tables</w:t>
      </w:r>
      <w:bookmarkEnd w:id="15"/>
    </w:p>
    <w:p w14:paraId="4C759232" w14:textId="77777777" w:rsidR="005B79E2" w:rsidRDefault="005B79E2" w:rsidP="005B79E2">
      <w:r>
        <w:t>Before creating FK constraint Make sure that the referred table and its referred columns are created.</w:t>
      </w:r>
    </w:p>
    <w:p w14:paraId="55766D3E" w14:textId="77777777" w:rsidR="000C5335" w:rsidRDefault="000C5335" w:rsidP="001D79C2">
      <w:pPr>
        <w:pStyle w:val="Heading3"/>
      </w:pPr>
      <w:bookmarkStart w:id="16" w:name="_Toc473287939"/>
      <w:r>
        <w:t>Add FK whilst creating table.</w:t>
      </w:r>
      <w:bookmarkEnd w:id="16"/>
    </w:p>
    <w:p w14:paraId="3B49BEA3" w14:textId="77777777" w:rsidR="005B79E2" w:rsidRDefault="005B79E2" w:rsidP="005B79E2">
      <w:r>
        <w:t>Use the following syntax</w:t>
      </w:r>
      <w:r w:rsidR="000C5335">
        <w:t xml:space="preserve"> as given</w:t>
      </w:r>
      <w:r>
        <w:t>.</w:t>
      </w:r>
    </w:p>
    <w:p w14:paraId="17234843" w14:textId="77777777" w:rsidR="000C5335" w:rsidRDefault="000C5335" w:rsidP="005B79E2"/>
    <w:p w14:paraId="3F97EC09" w14:textId="77777777"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4246E9DD"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35869FE6"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 Null/Not Null</w:t>
      </w:r>
      <w:r>
        <w:rPr>
          <w:rFonts w:ascii="Courier New" w:eastAsia="Calibri" w:hAnsi="Courier New" w:cs="Courier New"/>
          <w:noProof/>
          <w:color w:val="808080"/>
          <w:sz w:val="20"/>
          <w:szCs w:val="20"/>
        </w:rPr>
        <w:t>,</w:t>
      </w:r>
    </w:p>
    <w:p w14:paraId="08B10184"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 Null/Not Null</w:t>
      </w:r>
      <w:r>
        <w:rPr>
          <w:rFonts w:ascii="Courier New" w:eastAsia="Calibri" w:hAnsi="Courier New" w:cs="Courier New"/>
          <w:noProof/>
          <w:color w:val="808080"/>
          <w:sz w:val="20"/>
          <w:szCs w:val="20"/>
        </w:rPr>
        <w:t>,</w:t>
      </w:r>
    </w:p>
    <w:p w14:paraId="0993D8F5"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[ReferencingColumn] datatype Null/Not Null</w:t>
      </w:r>
      <w:r>
        <w:rPr>
          <w:rFonts w:ascii="Courier New" w:eastAsia="Calibri" w:hAnsi="Courier New" w:cs="Courier New"/>
          <w:noProof/>
          <w:color w:val="808080"/>
          <w:sz w:val="20"/>
          <w:szCs w:val="20"/>
        </w:rPr>
        <w:t xml:space="preserve"> </w:t>
      </w:r>
    </w:p>
    <w:p w14:paraId="07F6E4BB" w14:textId="77777777"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FOREIGN KEY REFERNCES</w:t>
      </w:r>
      <w:r>
        <w:rPr>
          <w:rFonts w:ascii="Courier New" w:eastAsia="Calibri" w:hAnsi="Courier New" w:cs="Courier New"/>
          <w:noProof/>
          <w:sz w:val="20"/>
          <w:szCs w:val="20"/>
        </w:rPr>
        <w:t xml:space="preserve"> referedtable(referedColum) </w:t>
      </w:r>
    </w:p>
    <w:p w14:paraId="25B1967A" w14:textId="77777777"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ON DELETE NO ACTION/CASCADE/SET NULL/SET DEFAULT</w:t>
      </w:r>
    </w:p>
    <w:p w14:paraId="28E6972B" w14:textId="77777777" w:rsidR="000C5335" w:rsidRPr="000C5335" w:rsidRDefault="000C5335" w:rsidP="000C5335">
      <w:pPr>
        <w:autoSpaceDE w:val="0"/>
        <w:autoSpaceDN w:val="0"/>
        <w:adjustRightInd w:val="0"/>
        <w:jc w:val="left"/>
        <w:rPr>
          <w:rFonts w:ascii="Courier New" w:eastAsia="Calibri" w:hAnsi="Courier New" w:cs="Courier New"/>
          <w:noProof/>
          <w:color w:val="0000FF"/>
          <w:sz w:val="20"/>
          <w:szCs w:val="20"/>
        </w:rPr>
      </w:pPr>
      <w:r w:rsidRPr="000C5335">
        <w:rPr>
          <w:rFonts w:ascii="Courier New" w:eastAsia="Calibri" w:hAnsi="Courier New" w:cs="Courier New"/>
          <w:noProof/>
          <w:color w:val="0000FF"/>
          <w:sz w:val="20"/>
          <w:szCs w:val="20"/>
        </w:rPr>
        <w:t>ON UPDATE NO ACTION/CASCADE/SET NULL/SET DEFAULT</w:t>
      </w:r>
    </w:p>
    <w:p w14:paraId="31422616" w14:textId="77777777"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51BBEF2F" w14:textId="77777777" w:rsidR="000C5335" w:rsidRPr="000C5335" w:rsidRDefault="000701BC" w:rsidP="000C5335">
      <w:pPr>
        <w:autoSpaceDE w:val="0"/>
        <w:autoSpaceDN w:val="0"/>
        <w:adjustRightInd w:val="0"/>
        <w:jc w:val="left"/>
        <w:rPr>
          <w:rFonts w:ascii="Courier New" w:eastAsia="Calibri" w:hAnsi="Courier New" w:cs="Courier New"/>
          <w:i/>
          <w:noProof/>
          <w:sz w:val="20"/>
          <w:szCs w:val="20"/>
        </w:rPr>
      </w:pPr>
      <w:r>
        <w:rPr>
          <w:noProof/>
        </w:rPr>
        <mc:AlternateContent>
          <mc:Choice Requires="wps">
            <w:drawing>
              <wp:anchor distT="45720" distB="45720" distL="114300" distR="114300" simplePos="0" relativeHeight="251667456" behindDoc="0" locked="0" layoutInCell="1" allowOverlap="1" wp14:anchorId="7DE596A1" wp14:editId="6BD08B35">
                <wp:simplePos x="0" y="0"/>
                <wp:positionH relativeFrom="column">
                  <wp:posOffset>-69215</wp:posOffset>
                </wp:positionH>
                <wp:positionV relativeFrom="paragraph">
                  <wp:posOffset>326390</wp:posOffset>
                </wp:positionV>
                <wp:extent cx="6451600" cy="3381375"/>
                <wp:effectExtent l="0" t="0" r="2540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0" cy="3381375"/>
                        </a:xfrm>
                        <a:prstGeom prst="rect">
                          <a:avLst/>
                        </a:prstGeom>
                        <a:solidFill>
                          <a:srgbClr val="00B0F0"/>
                        </a:solidFill>
                        <a:ln w="9525">
                          <a:solidFill>
                            <a:srgbClr val="000000"/>
                          </a:solidFill>
                          <a:miter lim="800000"/>
                          <a:headEnd/>
                          <a:tailEnd/>
                        </a:ln>
                      </wps:spPr>
                      <wps:txbx>
                        <w:txbxContent>
                          <w:p w14:paraId="34F87F47" w14:textId="77777777" w:rsidR="00C235BB" w:rsidRDefault="00C235BB">
                            <w:r>
                              <w:t>Try the following, and see in object explorer.</w:t>
                            </w:r>
                          </w:p>
                          <w:p w14:paraId="3C378C41" w14:textId="77777777" w:rsidR="00C235BB" w:rsidRDefault="00C235BB">
                            <w:r w:rsidRPr="000C5335">
                              <w:rPr>
                                <w:noProof/>
                              </w:rPr>
                              <w:drawing>
                                <wp:inline distT="0" distB="0" distL="0" distR="0" wp14:anchorId="66B54AC5" wp14:editId="54025A35">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5943600" cy="32873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596A1" id="_x0000_s1030" type="#_x0000_t202" style="position:absolute;margin-left:-5.45pt;margin-top:25.7pt;width:508pt;height:26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" fillcolor="#00b0f0">
                <v:textbox>
                  <w:txbxContent>
                    <w:p w14:paraId="34F87F47" w14:textId="77777777" w:rsidR="00C235BB" w:rsidRDefault="00C235BB">
                      <w:r>
                        <w:t>Try the following, and see in object explorer.</w:t>
                      </w:r>
                    </w:p>
                    <w:p w14:paraId="3C378C41" w14:textId="77777777" w:rsidR="00C235BB" w:rsidRDefault="00C235BB">
                      <w:r w:rsidRPr="000C5335">
                        <w:rPr>
                          <w:noProof/>
                        </w:rPr>
                        <w:drawing>
                          <wp:inline distT="0" distB="0" distL="0" distR="0" wp14:anchorId="66B54AC5" wp14:editId="54025A35">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5943600" cy="3287395"/>
                                    </a:xfrm>
                                    <a:prstGeom prst="rect">
                                      <a:avLst/>
                                    </a:prstGeom>
                                  </pic:spPr>
                                </pic:pic>
                              </a:graphicData>
                            </a:graphic>
                          </wp:inline>
                        </w:drawing>
                      </w:r>
                    </w:p>
                  </w:txbxContent>
                </v:textbox>
                <w10:wrap type="square"/>
              </v:shape>
            </w:pict>
          </mc:Fallback>
        </mc:AlternateContent>
      </w:r>
      <w:r w:rsidR="000C5335">
        <w:rPr>
          <w:rFonts w:ascii="Courier New" w:eastAsia="Calibri" w:hAnsi="Courier New" w:cs="Courier New"/>
          <w:noProof/>
          <w:sz w:val="20"/>
          <w:szCs w:val="20"/>
        </w:rPr>
        <w:t>*</w:t>
      </w:r>
      <w:r w:rsidR="000C5335">
        <w:rPr>
          <w:rFonts w:ascii="Courier New" w:eastAsia="Calibri" w:hAnsi="Courier New" w:cs="Courier New"/>
          <w:i/>
          <w:noProof/>
          <w:sz w:val="20"/>
          <w:szCs w:val="20"/>
        </w:rPr>
        <w:t>no action is default</w:t>
      </w:r>
    </w:p>
    <w:p w14:paraId="31D3CC12" w14:textId="77777777" w:rsidR="000C5335" w:rsidRDefault="000701BC" w:rsidP="000701BC">
      <w:pPr>
        <w:jc w:val="left"/>
      </w:pPr>
      <w:r>
        <w:br w:type="page"/>
      </w:r>
    </w:p>
    <w:p w14:paraId="25489AE5" w14:textId="77777777" w:rsidR="005B79E2" w:rsidRDefault="0013674A" w:rsidP="001D79C2">
      <w:pPr>
        <w:pStyle w:val="Heading3"/>
      </w:pPr>
      <w:bookmarkStart w:id="17" w:name="_Toc473287940"/>
      <w:r>
        <w:t xml:space="preserve">FK </w:t>
      </w:r>
      <w:r w:rsidR="000701BC">
        <w:t xml:space="preserve">can also be added </w:t>
      </w:r>
      <w:r>
        <w:t>after the referencing and referred tables have been created.</w:t>
      </w:r>
      <w:bookmarkEnd w:id="17"/>
    </w:p>
    <w:p w14:paraId="6D6AFA30" w14:textId="77777777" w:rsidR="000701BC" w:rsidRDefault="000701BC" w:rsidP="005B79E2">
      <w:r>
        <w:t>Try the following and see in object explorer</w:t>
      </w:r>
    </w:p>
    <w:p w14:paraId="3C0CE9B7" w14:textId="77777777" w:rsidR="000701BC" w:rsidRDefault="000701BC" w:rsidP="005B79E2">
      <w:r w:rsidRPr="000701BC">
        <w:rPr>
          <w:noProof/>
        </w:rPr>
        <w:drawing>
          <wp:inline distT="0" distB="0" distL="0" distR="0" wp14:anchorId="3A795FAC" wp14:editId="5D582738">
            <wp:extent cx="5943600" cy="3310255"/>
            <wp:effectExtent l="0" t="0" r="0" b="4445"/>
            <wp:docPr id="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
                    <a:stretch>
                      <a:fillRect/>
                    </a:stretch>
                  </pic:blipFill>
                  <pic:spPr>
                    <a:xfrm>
                      <a:off x="0" y="0"/>
                      <a:ext cx="5943600" cy="3310255"/>
                    </a:xfrm>
                    <a:prstGeom prst="rect">
                      <a:avLst/>
                    </a:prstGeom>
                  </pic:spPr>
                </pic:pic>
              </a:graphicData>
            </a:graphic>
          </wp:inline>
        </w:drawing>
      </w:r>
    </w:p>
    <w:p w14:paraId="566EE912" w14:textId="77777777" w:rsidR="000701BC" w:rsidRDefault="000701BC" w:rsidP="005B79E2"/>
    <w:p w14:paraId="77F03E56" w14:textId="77777777" w:rsidR="005B79E2" w:rsidRDefault="000701BC" w:rsidP="000701BC">
      <w:pPr>
        <w:pStyle w:val="Heading1"/>
      </w:pPr>
      <w:bookmarkStart w:id="18" w:name="_Toc473287941"/>
      <w:r>
        <w:t>Data Modification Language</w:t>
      </w:r>
      <w:bookmarkEnd w:id="18"/>
    </w:p>
    <w:p w14:paraId="56947189" w14:textId="77777777" w:rsidR="000701BC" w:rsidRDefault="000701BC" w:rsidP="001D79C2">
      <w:pPr>
        <w:pStyle w:val="Heading2"/>
      </w:pPr>
      <w:bookmarkStart w:id="19" w:name="_Toc473287942"/>
      <w:r>
        <w:t>Step 1: Insert rows into table</w:t>
      </w:r>
      <w:bookmarkEnd w:id="19"/>
    </w:p>
    <w:p w14:paraId="17D47E32" w14:textId="77777777" w:rsidR="000701BC" w:rsidRDefault="000701BC" w:rsidP="000701BC">
      <w:r>
        <w:t>Syntax</w:t>
      </w:r>
    </w:p>
    <w:p w14:paraId="4DFA0D72" w14:textId="77777777" w:rsidR="000701BC" w:rsidRDefault="00FE183B" w:rsidP="000701BC">
      <w:r>
        <w:t>--</w:t>
      </w:r>
      <w:r w:rsidR="000701BC">
        <w:t xml:space="preserve"> let there be N columns in a table</w:t>
      </w:r>
    </w:p>
    <w:p w14:paraId="0CE29A9F" w14:textId="77777777" w:rsidR="000701BC" w:rsidRDefault="000701BC" w:rsidP="000701BC">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w:t>
      </w:r>
    </w:p>
    <w:p w14:paraId="6C526ED2" w14:textId="77777777" w:rsidR="000701BC" w:rsidRDefault="000701BC" w:rsidP="000701BC">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14:paraId="31725CCF" w14:textId="77777777" w:rsidR="000701BC" w:rsidRDefault="000701BC"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1</w:t>
      </w:r>
    </w:p>
    <w:p w14:paraId="0B5F480B" w14:textId="77777777"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--row2</w:t>
      </w:r>
    </w:p>
    <w:p w14:paraId="615B957A" w14:textId="77777777"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3</w:t>
      </w:r>
    </w:p>
    <w:p w14:paraId="11824E1A" w14:textId="77777777" w:rsidR="00711D81" w:rsidRDefault="00711D81" w:rsidP="000701BC">
      <w:pPr>
        <w:rPr>
          <w:rFonts w:ascii="Courier New" w:eastAsia="Calibri" w:hAnsi="Courier New" w:cs="Courier New"/>
          <w:noProof/>
          <w:color w:val="808080"/>
          <w:sz w:val="20"/>
          <w:szCs w:val="20"/>
        </w:rPr>
      </w:pPr>
    </w:p>
    <w:p w14:paraId="4EFAFAAF" w14:textId="77777777" w:rsidR="00306DD0" w:rsidRDefault="00306DD0" w:rsidP="00306DD0">
      <w:pPr>
        <w:rPr>
          <w:rFonts w:eastAsia="Calibri"/>
          <w:noProof/>
        </w:rPr>
      </w:pPr>
      <w:r>
        <w:rPr>
          <w:rFonts w:eastAsia="Calibri"/>
          <w:noProof/>
        </w:rPr>
        <w:t xml:space="preserve">Or </w:t>
      </w:r>
    </w:p>
    <w:p w14:paraId="0D6FF11B"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 (ColumnX</w:t>
      </w:r>
      <w:r>
        <w:rPr>
          <w:rFonts w:ascii="Courier New" w:eastAsia="Calibri" w:hAnsi="Courier New" w:cs="Courier New"/>
          <w:noProof/>
          <w:color w:val="808080"/>
          <w:sz w:val="20"/>
          <w:szCs w:val="20"/>
        </w:rPr>
        <w:t>,</w:t>
      </w:r>
      <w:r w:rsidR="009C05B7">
        <w:rPr>
          <w:rFonts w:ascii="Courier New" w:eastAsia="Calibri" w:hAnsi="Courier New" w:cs="Courier New"/>
          <w:noProof/>
          <w:sz w:val="20"/>
          <w:szCs w:val="20"/>
        </w:rPr>
        <w:t>ColumnY) --</w:t>
      </w:r>
      <w:r>
        <w:rPr>
          <w:rFonts w:ascii="Courier New" w:eastAsia="Calibri" w:hAnsi="Courier New" w:cs="Courier New"/>
          <w:noProof/>
          <w:sz w:val="20"/>
          <w:szCs w:val="20"/>
        </w:rPr>
        <w:t xml:space="preserve"> List of Columns</w:t>
      </w:r>
    </w:p>
    <w:p w14:paraId="1A815102" w14:textId="77777777" w:rsidR="00306DD0" w:rsidRDefault="00306DD0" w:rsidP="00306DD0">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14:paraId="6E0D760B" w14:textId="77777777" w:rsidR="00306DD0" w:rsidRDefault="00306DD0"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sidR="009C05B7">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9C05B7">
        <w:rPr>
          <w:rFonts w:ascii="Courier New" w:eastAsia="Calibri" w:hAnsi="Courier New" w:cs="Courier New"/>
          <w:noProof/>
          <w:color w:val="808080"/>
          <w:sz w:val="20"/>
          <w:szCs w:val="20"/>
        </w:rPr>
        <w:t xml:space="preserve"> --</w:t>
      </w:r>
      <w:r w:rsidR="00711D81">
        <w:rPr>
          <w:rFonts w:ascii="Courier New" w:eastAsia="Calibri" w:hAnsi="Courier New" w:cs="Courier New"/>
          <w:noProof/>
          <w:color w:val="808080"/>
          <w:sz w:val="20"/>
          <w:szCs w:val="20"/>
        </w:rPr>
        <w:t>Row 1</w:t>
      </w:r>
      <w:r>
        <w:rPr>
          <w:rFonts w:ascii="Courier New" w:eastAsia="Calibri" w:hAnsi="Courier New" w:cs="Courier New"/>
          <w:noProof/>
          <w:color w:val="808080"/>
          <w:sz w:val="20"/>
          <w:szCs w:val="20"/>
        </w:rPr>
        <w:t xml:space="preserve"> list of Corrrespong column values</w:t>
      </w:r>
    </w:p>
    <w:p w14:paraId="1576664E" w14:textId="77777777"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 --Row 2</w:t>
      </w:r>
    </w:p>
    <w:p w14:paraId="7A3F7DCC" w14:textId="77777777"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 –Row 3</w:t>
      </w:r>
    </w:p>
    <w:p w14:paraId="70C9F58A" w14:textId="77777777" w:rsidR="000701BC" w:rsidRDefault="000701BC" w:rsidP="000701BC">
      <w:pPr>
        <w:rPr>
          <w:rFonts w:ascii="Courier New" w:eastAsia="Calibri" w:hAnsi="Courier New" w:cs="Courier New"/>
          <w:noProof/>
          <w:color w:val="808080"/>
          <w:sz w:val="20"/>
          <w:szCs w:val="20"/>
        </w:rPr>
      </w:pPr>
    </w:p>
    <w:p w14:paraId="0EDDA7D8" w14:textId="77777777" w:rsidR="000701BC" w:rsidRDefault="000701BC" w:rsidP="00306DD0">
      <w:pPr>
        <w:rPr>
          <w:rFonts w:eastAsia="Calibri"/>
          <w:noProof/>
        </w:rPr>
      </w:pPr>
      <w:r>
        <w:rPr>
          <w:rFonts w:eastAsia="Calibri"/>
          <w:noProof/>
        </w:rPr>
        <w:t xml:space="preserve">Try the following </w:t>
      </w:r>
    </w:p>
    <w:p w14:paraId="687CD4EB" w14:textId="77777777" w:rsidR="000701BC" w:rsidRPr="000701BC" w:rsidRDefault="000701BC" w:rsidP="000701BC">
      <w:r>
        <w:rPr>
          <w:noProof/>
        </w:rPr>
        <w:drawing>
          <wp:inline distT="0" distB="0" distL="0" distR="0" wp14:anchorId="19E5721A" wp14:editId="1257125C">
            <wp:extent cx="472440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523875"/>
                    </a:xfrm>
                    <a:prstGeom prst="rect">
                      <a:avLst/>
                    </a:prstGeom>
                  </pic:spPr>
                </pic:pic>
              </a:graphicData>
            </a:graphic>
          </wp:inline>
        </w:drawing>
      </w:r>
    </w:p>
    <w:p w14:paraId="18013834" w14:textId="77777777" w:rsidR="00306DD0" w:rsidRDefault="00306DD0" w:rsidP="00306DD0">
      <w:r>
        <w:t>Try the following</w:t>
      </w:r>
    </w:p>
    <w:p w14:paraId="01D5EDE6" w14:textId="77777777" w:rsidR="00306DD0" w:rsidRDefault="00306DD0" w:rsidP="00306DD0">
      <w:r>
        <w:rPr>
          <w:noProof/>
        </w:rPr>
        <w:drawing>
          <wp:inline distT="0" distB="0" distL="0" distR="0" wp14:anchorId="31680EC4" wp14:editId="000B49A7">
            <wp:extent cx="36480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75" cy="581025"/>
                    </a:xfrm>
                    <a:prstGeom prst="rect">
                      <a:avLst/>
                    </a:prstGeom>
                  </pic:spPr>
                </pic:pic>
              </a:graphicData>
            </a:graphic>
          </wp:inline>
        </w:drawing>
      </w:r>
    </w:p>
    <w:p w14:paraId="07143D37" w14:textId="77777777" w:rsidR="00306DD0" w:rsidRDefault="00306DD0">
      <w:pPr>
        <w:jc w:val="left"/>
      </w:pPr>
      <w:r>
        <w:br w:type="page"/>
      </w:r>
    </w:p>
    <w:p w14:paraId="42C72441" w14:textId="77777777" w:rsidR="008A09C2" w:rsidRDefault="00200442" w:rsidP="008A09C2">
      <w:pPr>
        <w:pStyle w:val="Heading1"/>
        <w:numPr>
          <w:ilvl w:val="0"/>
          <w:numId w:val="0"/>
        </w:numPr>
      </w:pPr>
      <w:bookmarkStart w:id="20" w:name="_Toc473287947"/>
      <w:r>
        <w:t>Appendix</w:t>
      </w:r>
      <w:bookmarkEnd w:id="20"/>
    </w:p>
    <w:p w14:paraId="6CC6A4EE" w14:textId="7D81AAB5" w:rsidR="0047777C" w:rsidRDefault="008A09C2" w:rsidP="0047777C">
      <w:pPr>
        <w:pStyle w:val="Heading2"/>
      </w:pPr>
      <w:bookmarkStart w:id="21" w:name="_Toc473287948"/>
      <w:r>
        <w:t>Comment</w:t>
      </w:r>
      <w:r w:rsidR="00726204">
        <w:t>s</w:t>
      </w:r>
      <w:r w:rsidR="006A0825">
        <w:t xml:space="preserve"> in</w:t>
      </w:r>
      <w:r>
        <w:t xml:space="preserve"> SQL</w:t>
      </w:r>
      <w:bookmarkEnd w:id="21"/>
      <w:r>
        <w:t xml:space="preserve"> </w:t>
      </w:r>
    </w:p>
    <w:p w14:paraId="1BB23E11" w14:textId="77777777" w:rsidR="008A09C2" w:rsidRDefault="0047777C" w:rsidP="008A09C2">
      <w:r>
        <w:t xml:space="preserve">Comments in SQL </w:t>
      </w:r>
      <w:r w:rsidR="008A09C2">
        <w:t>server start with two dashes as shown below, in green color</w:t>
      </w:r>
    </w:p>
    <w:p w14:paraId="2003D28B" w14:textId="77777777" w:rsidR="008A09C2" w:rsidRDefault="008A09C2" w:rsidP="008A09C2"/>
    <w:p w14:paraId="4DB0D318" w14:textId="77777777" w:rsidR="008A09C2" w:rsidRDefault="008A09C2" w:rsidP="008A09C2">
      <w:r>
        <w:rPr>
          <w:noProof/>
        </w:rPr>
        <w:drawing>
          <wp:inline distT="0" distB="0" distL="0" distR="0" wp14:anchorId="3AB28901" wp14:editId="6E3EB205">
            <wp:extent cx="29432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32"/>
                    <a:stretch/>
                  </pic:blipFill>
                  <pic:spPr bwMode="auto">
                    <a:xfrm>
                      <a:off x="0" y="0"/>
                      <a:ext cx="2943225" cy="1104900"/>
                    </a:xfrm>
                    <a:prstGeom prst="rect">
                      <a:avLst/>
                    </a:prstGeom>
                    <a:ln>
                      <a:noFill/>
                    </a:ln>
                    <a:extLst>
                      <a:ext uri="{53640926-AAD7-44D8-BBD7-CCE9431645EC}">
                        <a14:shadowObscured xmlns:a14="http://schemas.microsoft.com/office/drawing/2010/main"/>
                      </a:ext>
                    </a:extLst>
                  </pic:spPr>
                </pic:pic>
              </a:graphicData>
            </a:graphic>
          </wp:inline>
        </w:drawing>
      </w:r>
    </w:p>
    <w:p w14:paraId="29378885" w14:textId="0EC5FB07" w:rsidR="00200442" w:rsidRDefault="00200442" w:rsidP="00200442"/>
    <w:p w14:paraId="527D2045" w14:textId="77777777" w:rsidR="00025C76" w:rsidRDefault="00025C76" w:rsidP="00200442"/>
    <w:p w14:paraId="78A223A4" w14:textId="655278FE" w:rsidR="001272DF" w:rsidRPr="00135EEF" w:rsidRDefault="001272DF" w:rsidP="00135EEF">
      <w:pPr>
        <w:jc w:val="left"/>
      </w:pPr>
    </w:p>
    <w:sectPr w:rsidR="001272DF" w:rsidRPr="00135EEF" w:rsidSect="00F713B4">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F3774" w14:textId="77777777" w:rsidR="00F713B4" w:rsidRDefault="00F713B4" w:rsidP="00BD37C2">
      <w:r>
        <w:separator/>
      </w:r>
    </w:p>
  </w:endnote>
  <w:endnote w:type="continuationSeparator" w:id="0">
    <w:p w14:paraId="72DFD7EB" w14:textId="77777777" w:rsidR="00F713B4" w:rsidRDefault="00F713B4"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MS Mincho"/>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7FFF1" w14:textId="3E9DE5E5" w:rsidR="00C235BB" w:rsidRPr="00CF2917" w:rsidRDefault="00C235BB">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B359BE">
      <w:rPr>
        <w:noProof/>
        <w:sz w:val="24"/>
      </w:rPr>
      <w:t>1</w:t>
    </w:r>
    <w:r w:rsidRPr="00CF2917">
      <w:rPr>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3A879" w14:textId="77777777" w:rsidR="00F713B4" w:rsidRDefault="00F713B4" w:rsidP="00BD37C2">
      <w:r>
        <w:separator/>
      </w:r>
    </w:p>
  </w:footnote>
  <w:footnote w:type="continuationSeparator" w:id="0">
    <w:p w14:paraId="0EEAB3BF" w14:textId="77777777" w:rsidR="00F713B4" w:rsidRDefault="00F713B4" w:rsidP="00BD3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9A2E" w14:textId="7E2CC6B9" w:rsidR="00C235BB" w:rsidRPr="00CF2917" w:rsidRDefault="00C235BB" w:rsidP="007A51D8">
    <w:pPr>
      <w:pStyle w:val="Header"/>
    </w:pPr>
    <w:r w:rsidRPr="00A23C72">
      <w:rPr>
        <w:noProof/>
      </w:rPr>
      <w:drawing>
        <wp:inline distT="0" distB="0" distL="0" distR="0" wp14:anchorId="3A622520" wp14:editId="62370E72">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t xml:space="preserve">   </w:t>
    </w:r>
    <w:r w:rsidRPr="00CF2917">
      <w:t>FAST NU Lahore</w:t>
    </w:r>
    <w:r w:rsidRPr="00CF2917">
      <w:tab/>
    </w:r>
    <w:r w:rsidRPr="00CF2917">
      <w:tab/>
      <w:t>Database Systems C</w:t>
    </w:r>
    <w:r w:rsidR="00934584">
      <w:t>L</w:t>
    </w:r>
    <w:r w:rsidRPr="00CF2917">
      <w:t xml:space="preserve"> 2</w:t>
    </w:r>
    <w:r w:rsidR="00601FDE">
      <w:t>1</w:t>
    </w:r>
    <w:r w:rsidR="00DF22AE">
      <w:t>9</w:t>
    </w:r>
  </w:p>
  <w:p w14:paraId="5858ACE1" w14:textId="77777777" w:rsidR="00C235BB" w:rsidRDefault="00C23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A74D0"/>
    <w:multiLevelType w:val="hybridMultilevel"/>
    <w:tmpl w:val="F022F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56C54"/>
    <w:multiLevelType w:val="hybridMultilevel"/>
    <w:tmpl w:val="66AEA012"/>
    <w:lvl w:ilvl="0" w:tplc="56AA51B6">
      <w:start w:val="1"/>
      <w:numFmt w:val="decimal"/>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4154C3"/>
    <w:multiLevelType w:val="hybridMultilevel"/>
    <w:tmpl w:val="081C8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594A23"/>
    <w:multiLevelType w:val="hybridMultilevel"/>
    <w:tmpl w:val="6CFC5A5E"/>
    <w:lvl w:ilvl="0" w:tplc="0478B9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C3D45"/>
    <w:multiLevelType w:val="hybridMultilevel"/>
    <w:tmpl w:val="5AB2D3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884ED2"/>
    <w:multiLevelType w:val="hybridMultilevel"/>
    <w:tmpl w:val="B8449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A00E85"/>
    <w:multiLevelType w:val="hybridMultilevel"/>
    <w:tmpl w:val="03ECC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7EE20986"/>
    <w:multiLevelType w:val="hybridMultilevel"/>
    <w:tmpl w:val="14126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0592825">
    <w:abstractNumId w:val="3"/>
  </w:num>
  <w:num w:numId="2" w16cid:durableId="1856116692">
    <w:abstractNumId w:val="14"/>
  </w:num>
  <w:num w:numId="3" w16cid:durableId="930429831">
    <w:abstractNumId w:val="2"/>
  </w:num>
  <w:num w:numId="4" w16cid:durableId="800801657">
    <w:abstractNumId w:val="15"/>
  </w:num>
  <w:num w:numId="5" w16cid:durableId="2113893453">
    <w:abstractNumId w:val="2"/>
  </w:num>
  <w:num w:numId="6" w16cid:durableId="2009481320">
    <w:abstractNumId w:val="9"/>
  </w:num>
  <w:num w:numId="7" w16cid:durableId="1584139488">
    <w:abstractNumId w:val="2"/>
  </w:num>
  <w:num w:numId="8" w16cid:durableId="740060790">
    <w:abstractNumId w:val="2"/>
  </w:num>
  <w:num w:numId="9" w16cid:durableId="87507041">
    <w:abstractNumId w:val="13"/>
  </w:num>
  <w:num w:numId="10" w16cid:durableId="2094474980">
    <w:abstractNumId w:val="17"/>
  </w:num>
  <w:num w:numId="11" w16cid:durableId="165092556">
    <w:abstractNumId w:val="0"/>
  </w:num>
  <w:num w:numId="12" w16cid:durableId="898901765">
    <w:abstractNumId w:val="5"/>
  </w:num>
  <w:num w:numId="13" w16cid:durableId="563487849">
    <w:abstractNumId w:val="7"/>
  </w:num>
  <w:num w:numId="14" w16cid:durableId="1130973860">
    <w:abstractNumId w:val="2"/>
  </w:num>
  <w:num w:numId="15" w16cid:durableId="531384661">
    <w:abstractNumId w:val="11"/>
  </w:num>
  <w:num w:numId="16" w16cid:durableId="991833939">
    <w:abstractNumId w:val="4"/>
  </w:num>
  <w:num w:numId="17" w16cid:durableId="2005090614">
    <w:abstractNumId w:val="6"/>
  </w:num>
  <w:num w:numId="18" w16cid:durableId="753555808">
    <w:abstractNumId w:val="16"/>
  </w:num>
  <w:num w:numId="19" w16cid:durableId="1929463880">
    <w:abstractNumId w:val="12"/>
  </w:num>
  <w:num w:numId="20" w16cid:durableId="471794847">
    <w:abstractNumId w:val="10"/>
  </w:num>
  <w:num w:numId="21" w16cid:durableId="1337735104">
    <w:abstractNumId w:val="1"/>
  </w:num>
  <w:num w:numId="22" w16cid:durableId="733626122">
    <w:abstractNumId w:val="8"/>
  </w:num>
  <w:num w:numId="23" w16cid:durableId="17103753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attachedTemplate r:id="rId1"/>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780"/>
    <w:rsid w:val="00024482"/>
    <w:rsid w:val="00025C76"/>
    <w:rsid w:val="00062D8F"/>
    <w:rsid w:val="000701BC"/>
    <w:rsid w:val="00081177"/>
    <w:rsid w:val="00083B9B"/>
    <w:rsid w:val="000A4018"/>
    <w:rsid w:val="000B4555"/>
    <w:rsid w:val="000C5335"/>
    <w:rsid w:val="000D529F"/>
    <w:rsid w:val="000F1DD5"/>
    <w:rsid w:val="001272DF"/>
    <w:rsid w:val="00135EEF"/>
    <w:rsid w:val="0013674A"/>
    <w:rsid w:val="0016453E"/>
    <w:rsid w:val="0018155B"/>
    <w:rsid w:val="0018537B"/>
    <w:rsid w:val="001C7402"/>
    <w:rsid w:val="001D0E9D"/>
    <w:rsid w:val="001D79C2"/>
    <w:rsid w:val="001F1940"/>
    <w:rsid w:val="00200442"/>
    <w:rsid w:val="00222F78"/>
    <w:rsid w:val="00262C8D"/>
    <w:rsid w:val="00273780"/>
    <w:rsid w:val="002A1F1E"/>
    <w:rsid w:val="002A2370"/>
    <w:rsid w:val="002B6A5A"/>
    <w:rsid w:val="00306DD0"/>
    <w:rsid w:val="003A2D33"/>
    <w:rsid w:val="003B04FE"/>
    <w:rsid w:val="003C0896"/>
    <w:rsid w:val="003C62FE"/>
    <w:rsid w:val="003D18BC"/>
    <w:rsid w:val="003F0AE1"/>
    <w:rsid w:val="00402ACC"/>
    <w:rsid w:val="0041533E"/>
    <w:rsid w:val="00440977"/>
    <w:rsid w:val="0047777C"/>
    <w:rsid w:val="00492EC0"/>
    <w:rsid w:val="0049484C"/>
    <w:rsid w:val="0049677F"/>
    <w:rsid w:val="004A13B3"/>
    <w:rsid w:val="004B0EDA"/>
    <w:rsid w:val="004C0EFA"/>
    <w:rsid w:val="00530982"/>
    <w:rsid w:val="0053301D"/>
    <w:rsid w:val="0055226E"/>
    <w:rsid w:val="005606E1"/>
    <w:rsid w:val="005A1F4A"/>
    <w:rsid w:val="005B49C0"/>
    <w:rsid w:val="005B79E2"/>
    <w:rsid w:val="005C60F2"/>
    <w:rsid w:val="005E2F03"/>
    <w:rsid w:val="005F0259"/>
    <w:rsid w:val="00601FDE"/>
    <w:rsid w:val="006254FC"/>
    <w:rsid w:val="006A01B4"/>
    <w:rsid w:val="006A0825"/>
    <w:rsid w:val="006F2895"/>
    <w:rsid w:val="006F4CEE"/>
    <w:rsid w:val="007040DE"/>
    <w:rsid w:val="00711D81"/>
    <w:rsid w:val="00726204"/>
    <w:rsid w:val="00733E49"/>
    <w:rsid w:val="00765426"/>
    <w:rsid w:val="00780CB5"/>
    <w:rsid w:val="00786713"/>
    <w:rsid w:val="0078733A"/>
    <w:rsid w:val="007A2B41"/>
    <w:rsid w:val="007A4CF5"/>
    <w:rsid w:val="007A51D8"/>
    <w:rsid w:val="007C000E"/>
    <w:rsid w:val="007E4106"/>
    <w:rsid w:val="007F2C92"/>
    <w:rsid w:val="00802FA1"/>
    <w:rsid w:val="008A09C2"/>
    <w:rsid w:val="008A3138"/>
    <w:rsid w:val="008B570A"/>
    <w:rsid w:val="008B68C7"/>
    <w:rsid w:val="008C3B73"/>
    <w:rsid w:val="008D3E24"/>
    <w:rsid w:val="008F362C"/>
    <w:rsid w:val="00934584"/>
    <w:rsid w:val="009359D7"/>
    <w:rsid w:val="009524FC"/>
    <w:rsid w:val="009871E6"/>
    <w:rsid w:val="00987C06"/>
    <w:rsid w:val="009940F1"/>
    <w:rsid w:val="009A75FE"/>
    <w:rsid w:val="009C05B7"/>
    <w:rsid w:val="009F21A9"/>
    <w:rsid w:val="009F2C7D"/>
    <w:rsid w:val="00A010D8"/>
    <w:rsid w:val="00A065FC"/>
    <w:rsid w:val="00A4048D"/>
    <w:rsid w:val="00A4142F"/>
    <w:rsid w:val="00A540D7"/>
    <w:rsid w:val="00A834B6"/>
    <w:rsid w:val="00AB5E3B"/>
    <w:rsid w:val="00AC527F"/>
    <w:rsid w:val="00AC7D8A"/>
    <w:rsid w:val="00AF464D"/>
    <w:rsid w:val="00B07838"/>
    <w:rsid w:val="00B13A22"/>
    <w:rsid w:val="00B359BE"/>
    <w:rsid w:val="00B4142A"/>
    <w:rsid w:val="00B74D5D"/>
    <w:rsid w:val="00BB0A87"/>
    <w:rsid w:val="00BC6474"/>
    <w:rsid w:val="00BD37C2"/>
    <w:rsid w:val="00BE0EF7"/>
    <w:rsid w:val="00BF4423"/>
    <w:rsid w:val="00C235BB"/>
    <w:rsid w:val="00C56C8B"/>
    <w:rsid w:val="00C6693F"/>
    <w:rsid w:val="00C857D4"/>
    <w:rsid w:val="00CA459B"/>
    <w:rsid w:val="00CF200D"/>
    <w:rsid w:val="00CF2917"/>
    <w:rsid w:val="00CF2C96"/>
    <w:rsid w:val="00D049C6"/>
    <w:rsid w:val="00DC1508"/>
    <w:rsid w:val="00DC6946"/>
    <w:rsid w:val="00DD3851"/>
    <w:rsid w:val="00DD7E22"/>
    <w:rsid w:val="00DE0B4C"/>
    <w:rsid w:val="00DF22AE"/>
    <w:rsid w:val="00DF7105"/>
    <w:rsid w:val="00E20702"/>
    <w:rsid w:val="00E3739A"/>
    <w:rsid w:val="00E70069"/>
    <w:rsid w:val="00E96FB2"/>
    <w:rsid w:val="00EC223F"/>
    <w:rsid w:val="00ED6D5B"/>
    <w:rsid w:val="00F044AC"/>
    <w:rsid w:val="00F05E30"/>
    <w:rsid w:val="00F257A5"/>
    <w:rsid w:val="00F334E7"/>
    <w:rsid w:val="00F62709"/>
    <w:rsid w:val="00F713B4"/>
    <w:rsid w:val="00F73F7C"/>
    <w:rsid w:val="00FB3871"/>
    <w:rsid w:val="00FE183B"/>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69957"/>
  <w15:chartTrackingRefBased/>
  <w15:docId w15:val="{C23A13B7-20BC-4A02-A18A-92F30D99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1E"/>
    <w:pPr>
      <w:jc w:val="both"/>
    </w:pPr>
    <w:rPr>
      <w:rFonts w:ascii="Times New Roman" w:eastAsia="Times New Roman" w:hAnsi="Times New Roman"/>
      <w:sz w:val="22"/>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8A09C2"/>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1D79C2"/>
    <w:pPr>
      <w:keepNext/>
      <w:keepLines/>
      <w:spacing w:before="160" w:after="120"/>
      <w:jc w:val="left"/>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8A09C2"/>
    <w:rPr>
      <w:rFonts w:ascii="Times New Roman" w:eastAsia="Times New Roman" w:hAnsi="Times New Roman"/>
      <w:b/>
      <w:sz w:val="32"/>
      <w:szCs w:val="26"/>
    </w:rPr>
  </w:style>
  <w:style w:type="character" w:customStyle="1" w:styleId="Heading3Char">
    <w:name w:val="Heading 3 Char"/>
    <w:link w:val="Heading3"/>
    <w:uiPriority w:val="9"/>
    <w:rsid w:val="001D79C2"/>
    <w:rPr>
      <w:rFonts w:ascii="Times New Roman" w:eastAsia="Times New Roman" w:hAnsi="Times New Roman"/>
      <w:b/>
      <w:sz w:val="22"/>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2A1F1E"/>
    <w:pPr>
      <w:spacing w:after="200" w:line="276" w:lineRule="auto"/>
      <w:ind w:left="72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eader" Target="header1.xml"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footer" Target="footer1.xml" /></Relationships>
</file>

<file path=word/_rels/header1.xml.rels><?xml version="1.0" encoding="UTF-8" standalone="yes"?>
<Relationships xmlns="http://schemas.openxmlformats.org/package/2006/relationships"><Relationship Id="rId1" Type="http://schemas.openxmlformats.org/officeDocument/2006/relationships/image" Target="media/image1.pn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4DC33-69FE-47D6-95A7-F9E42A121E9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DBlab.dotx</Template>
  <TotalTime>0</TotalTime>
  <Pages>1</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5077</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FNU LNU</cp:lastModifiedBy>
  <cp:revision>2</cp:revision>
  <dcterms:created xsi:type="dcterms:W3CDTF">2024-02-07T10:48:00Z</dcterms:created>
  <dcterms:modified xsi:type="dcterms:W3CDTF">2024-02-07T10:48:00Z</dcterms:modified>
</cp:coreProperties>
</file>